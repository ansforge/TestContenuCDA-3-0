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213551F4" w14:textId="6183B174" w:rsidR="00DC1ED8"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00DC1ED8" w:rsidRPr="00864A58">
          <w:rPr>
            <w:rStyle w:val="Lienhypertexte"/>
            <w:noProof/>
          </w:rPr>
          <w:t>1</w:t>
        </w:r>
        <w:r w:rsidR="00DC1ED8">
          <w:rPr>
            <w:rFonts w:asciiTheme="minorHAnsi" w:eastAsiaTheme="minorEastAsia" w:hAnsiTheme="minorHAnsi" w:cstheme="minorBidi"/>
            <w:noProof/>
            <w:lang w:eastAsia="fr-FR" w:bidi="ar-SA"/>
          </w:rPr>
          <w:tab/>
        </w:r>
        <w:r w:rsidR="00DC1ED8" w:rsidRPr="00864A58">
          <w:rPr>
            <w:rStyle w:val="Lienhypertexte"/>
            <w:noProof/>
          </w:rPr>
          <w:t>Objet du document</w:t>
        </w:r>
        <w:r w:rsidR="00DC1ED8">
          <w:rPr>
            <w:noProof/>
            <w:webHidden/>
          </w:rPr>
          <w:tab/>
        </w:r>
        <w:r w:rsidR="00DC1ED8">
          <w:rPr>
            <w:noProof/>
            <w:webHidden/>
          </w:rPr>
          <w:fldChar w:fldCharType="begin"/>
        </w:r>
        <w:r w:rsidR="00DC1ED8">
          <w:rPr>
            <w:noProof/>
            <w:webHidden/>
          </w:rPr>
          <w:instrText xml:space="preserve"> PAGEREF _Toc146291948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595AEDF" w14:textId="565C1DC6" w:rsidR="00DC1ED8" w:rsidRDefault="00000000">
      <w:pPr>
        <w:pStyle w:val="TM1"/>
        <w:rPr>
          <w:rFonts w:asciiTheme="minorHAnsi" w:eastAsiaTheme="minorEastAsia" w:hAnsiTheme="minorHAnsi" w:cstheme="minorBidi"/>
          <w:noProof/>
          <w:lang w:eastAsia="fr-FR" w:bidi="ar-SA"/>
        </w:rPr>
      </w:pPr>
      <w:hyperlink w:anchor="_Toc146291949" w:history="1">
        <w:r w:rsidR="00DC1ED8" w:rsidRPr="00864A58">
          <w:rPr>
            <w:rStyle w:val="Lienhypertexte"/>
            <w:noProof/>
          </w:rPr>
          <w:t>2</w:t>
        </w:r>
        <w:r w:rsidR="00DC1ED8">
          <w:rPr>
            <w:rFonts w:asciiTheme="minorHAnsi" w:eastAsiaTheme="minorEastAsia" w:hAnsiTheme="minorHAnsi" w:cstheme="minorBidi"/>
            <w:noProof/>
            <w:lang w:eastAsia="fr-FR" w:bidi="ar-SA"/>
          </w:rPr>
          <w:tab/>
        </w:r>
        <w:r w:rsidR="00DC1ED8" w:rsidRPr="00864A58">
          <w:rPr>
            <w:rStyle w:val="Lienhypertexte"/>
            <w:noProof/>
          </w:rPr>
          <w:t>Récupération de l’outil testContenuCDA</w:t>
        </w:r>
        <w:r w:rsidR="00DC1ED8">
          <w:rPr>
            <w:noProof/>
            <w:webHidden/>
          </w:rPr>
          <w:tab/>
        </w:r>
        <w:r w:rsidR="00DC1ED8">
          <w:rPr>
            <w:noProof/>
            <w:webHidden/>
          </w:rPr>
          <w:fldChar w:fldCharType="begin"/>
        </w:r>
        <w:r w:rsidR="00DC1ED8">
          <w:rPr>
            <w:noProof/>
            <w:webHidden/>
          </w:rPr>
          <w:instrText xml:space="preserve"> PAGEREF _Toc146291949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2A626174" w14:textId="72C2979F" w:rsidR="00DC1ED8" w:rsidRDefault="00000000">
      <w:pPr>
        <w:pStyle w:val="TM1"/>
        <w:rPr>
          <w:rFonts w:asciiTheme="minorHAnsi" w:eastAsiaTheme="minorEastAsia" w:hAnsiTheme="minorHAnsi" w:cstheme="minorBidi"/>
          <w:noProof/>
          <w:lang w:eastAsia="fr-FR" w:bidi="ar-SA"/>
        </w:rPr>
      </w:pPr>
      <w:hyperlink w:anchor="_Toc146291950" w:history="1">
        <w:r w:rsidR="00DC1ED8" w:rsidRPr="00864A58">
          <w:rPr>
            <w:rStyle w:val="Lienhypertexte"/>
            <w:noProof/>
          </w:rPr>
          <w:t>3</w:t>
        </w:r>
        <w:r w:rsidR="00DC1ED8">
          <w:rPr>
            <w:rFonts w:asciiTheme="minorHAnsi" w:eastAsiaTheme="minorEastAsia" w:hAnsiTheme="minorHAnsi" w:cstheme="minorBidi"/>
            <w:noProof/>
            <w:lang w:eastAsia="fr-FR" w:bidi="ar-SA"/>
          </w:rPr>
          <w:tab/>
        </w:r>
        <w:r w:rsidR="00DC1ED8" w:rsidRPr="00864A58">
          <w:rPr>
            <w:rStyle w:val="Lienhypertexte"/>
            <w:noProof/>
          </w:rPr>
          <w:t>Conformité d'un document médical</w:t>
        </w:r>
        <w:r w:rsidR="00DC1ED8">
          <w:rPr>
            <w:noProof/>
            <w:webHidden/>
          </w:rPr>
          <w:tab/>
        </w:r>
        <w:r w:rsidR="00DC1ED8">
          <w:rPr>
            <w:noProof/>
            <w:webHidden/>
          </w:rPr>
          <w:fldChar w:fldCharType="begin"/>
        </w:r>
        <w:r w:rsidR="00DC1ED8">
          <w:rPr>
            <w:noProof/>
            <w:webHidden/>
          </w:rPr>
          <w:instrText xml:space="preserve"> PAGEREF _Toc146291950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B415AB6" w14:textId="2B9E1877" w:rsidR="00DC1ED8" w:rsidRDefault="00000000">
      <w:pPr>
        <w:pStyle w:val="TM1"/>
        <w:rPr>
          <w:rFonts w:asciiTheme="minorHAnsi" w:eastAsiaTheme="minorEastAsia" w:hAnsiTheme="minorHAnsi" w:cstheme="minorBidi"/>
          <w:noProof/>
          <w:lang w:eastAsia="fr-FR" w:bidi="ar-SA"/>
        </w:rPr>
      </w:pPr>
      <w:hyperlink w:anchor="_Toc146291951" w:history="1">
        <w:r w:rsidR="00DC1ED8" w:rsidRPr="00864A58">
          <w:rPr>
            <w:rStyle w:val="Lienhypertexte"/>
            <w:noProof/>
          </w:rPr>
          <w:t>4</w:t>
        </w:r>
        <w:r w:rsidR="00DC1ED8">
          <w:rPr>
            <w:rFonts w:asciiTheme="minorHAnsi" w:eastAsiaTheme="minorEastAsia" w:hAnsiTheme="minorHAnsi" w:cstheme="minorBidi"/>
            <w:noProof/>
            <w:lang w:eastAsia="fr-FR" w:bidi="ar-SA"/>
          </w:rPr>
          <w:tab/>
        </w:r>
        <w:r w:rsidR="00DC1ED8" w:rsidRPr="00864A58">
          <w:rPr>
            <w:rStyle w:val="Lienhypertexte"/>
            <w:noProof/>
          </w:rPr>
          <w:t>Contenu du répertoire testContenuCDA</w:t>
        </w:r>
        <w:r w:rsidR="00DC1ED8">
          <w:rPr>
            <w:noProof/>
            <w:webHidden/>
          </w:rPr>
          <w:tab/>
        </w:r>
        <w:r w:rsidR="00DC1ED8">
          <w:rPr>
            <w:noProof/>
            <w:webHidden/>
          </w:rPr>
          <w:fldChar w:fldCharType="begin"/>
        </w:r>
        <w:r w:rsidR="00DC1ED8">
          <w:rPr>
            <w:noProof/>
            <w:webHidden/>
          </w:rPr>
          <w:instrText xml:space="preserve"> PAGEREF _Toc146291951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41BB1B" w14:textId="1F4BF6D8" w:rsidR="00DC1ED8" w:rsidRDefault="00000000">
      <w:pPr>
        <w:pStyle w:val="TM2"/>
        <w:rPr>
          <w:rFonts w:asciiTheme="minorHAnsi" w:eastAsiaTheme="minorEastAsia" w:hAnsiTheme="minorHAnsi" w:cstheme="minorBidi"/>
          <w:noProof/>
          <w:lang w:eastAsia="fr-FR" w:bidi="ar-SA"/>
        </w:rPr>
      </w:pPr>
      <w:hyperlink w:anchor="_Toc146291952" w:history="1">
        <w:r w:rsidR="00DC1ED8" w:rsidRPr="00864A58">
          <w:rPr>
            <w:rStyle w:val="Lienhypertexte"/>
            <w:noProof/>
          </w:rPr>
          <w:t>4.1</w:t>
        </w:r>
        <w:r w:rsidR="00DC1ED8">
          <w:rPr>
            <w:rFonts w:asciiTheme="minorHAnsi" w:eastAsiaTheme="minorEastAsia" w:hAnsiTheme="minorHAnsi" w:cstheme="minorBidi"/>
            <w:noProof/>
            <w:lang w:eastAsia="fr-FR" w:bidi="ar-SA"/>
          </w:rPr>
          <w:tab/>
        </w:r>
        <w:r w:rsidR="00DC1ED8" w:rsidRPr="00864A58">
          <w:rPr>
            <w:rStyle w:val="Lienhypertexte"/>
            <w:noProof/>
          </w:rPr>
          <w:t>Arborescence générale du répertoire</w:t>
        </w:r>
        <w:r w:rsidR="00DC1ED8">
          <w:rPr>
            <w:noProof/>
            <w:webHidden/>
          </w:rPr>
          <w:tab/>
        </w:r>
        <w:r w:rsidR="00DC1ED8">
          <w:rPr>
            <w:noProof/>
            <w:webHidden/>
          </w:rPr>
          <w:fldChar w:fldCharType="begin"/>
        </w:r>
        <w:r w:rsidR="00DC1ED8">
          <w:rPr>
            <w:noProof/>
            <w:webHidden/>
          </w:rPr>
          <w:instrText xml:space="preserve"> PAGEREF _Toc146291952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B3BD1F" w14:textId="596A477E" w:rsidR="00DC1ED8" w:rsidRDefault="00000000">
      <w:pPr>
        <w:pStyle w:val="TM2"/>
        <w:rPr>
          <w:rFonts w:asciiTheme="minorHAnsi" w:eastAsiaTheme="minorEastAsia" w:hAnsiTheme="minorHAnsi" w:cstheme="minorBidi"/>
          <w:noProof/>
          <w:lang w:eastAsia="fr-FR" w:bidi="ar-SA"/>
        </w:rPr>
      </w:pPr>
      <w:hyperlink w:anchor="_Toc146291953" w:history="1">
        <w:r w:rsidR="00DC1ED8" w:rsidRPr="00864A58">
          <w:rPr>
            <w:rStyle w:val="Lienhypertexte"/>
            <w:noProof/>
          </w:rPr>
          <w:t>4.2</w:t>
        </w:r>
        <w:r w:rsidR="00DC1ED8">
          <w:rPr>
            <w:rFonts w:asciiTheme="minorHAnsi" w:eastAsiaTheme="minorEastAsia" w:hAnsiTheme="minorHAnsi" w:cstheme="minorBidi"/>
            <w:noProof/>
            <w:lang w:eastAsia="fr-FR" w:bidi="ar-SA"/>
          </w:rPr>
          <w:tab/>
        </w:r>
        <w:r w:rsidR="00DC1ED8" w:rsidRPr="00864A58">
          <w:rPr>
            <w:rStyle w:val="Lienhypertexte"/>
            <w:noProof/>
          </w:rPr>
          <w:t>Répertoire ExemplesCDA</w:t>
        </w:r>
        <w:r w:rsidR="00DC1ED8">
          <w:rPr>
            <w:noProof/>
            <w:webHidden/>
          </w:rPr>
          <w:tab/>
        </w:r>
        <w:r w:rsidR="00DC1ED8">
          <w:rPr>
            <w:noProof/>
            <w:webHidden/>
          </w:rPr>
          <w:fldChar w:fldCharType="begin"/>
        </w:r>
        <w:r w:rsidR="00DC1ED8">
          <w:rPr>
            <w:noProof/>
            <w:webHidden/>
          </w:rPr>
          <w:instrText xml:space="preserve"> PAGEREF _Toc146291953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4B6B1E96" w14:textId="1C2E91A5" w:rsidR="00DC1ED8" w:rsidRDefault="00000000">
      <w:pPr>
        <w:pStyle w:val="TM2"/>
        <w:rPr>
          <w:rFonts w:asciiTheme="minorHAnsi" w:eastAsiaTheme="minorEastAsia" w:hAnsiTheme="minorHAnsi" w:cstheme="minorBidi"/>
          <w:noProof/>
          <w:lang w:eastAsia="fr-FR" w:bidi="ar-SA"/>
        </w:rPr>
      </w:pPr>
      <w:hyperlink w:anchor="_Toc146291954" w:history="1">
        <w:r w:rsidR="00DC1ED8" w:rsidRPr="00864A58">
          <w:rPr>
            <w:rStyle w:val="Lienhypertexte"/>
            <w:noProof/>
          </w:rPr>
          <w:t>4.3</w:t>
        </w:r>
        <w:r w:rsidR="00DC1ED8">
          <w:rPr>
            <w:rFonts w:asciiTheme="minorHAnsi" w:eastAsiaTheme="minorEastAsia" w:hAnsiTheme="minorHAnsi" w:cstheme="minorBidi"/>
            <w:noProof/>
            <w:lang w:eastAsia="fr-FR" w:bidi="ar-SA"/>
          </w:rPr>
          <w:tab/>
        </w:r>
        <w:r w:rsidR="00DC1ED8" w:rsidRPr="00864A58">
          <w:rPr>
            <w:rStyle w:val="Lienhypertexte"/>
            <w:noProof/>
          </w:rPr>
          <w:t>Répertoire FeuilleDeStyle</w:t>
        </w:r>
        <w:r w:rsidR="00DC1ED8">
          <w:rPr>
            <w:noProof/>
            <w:webHidden/>
          </w:rPr>
          <w:tab/>
        </w:r>
        <w:r w:rsidR="00DC1ED8">
          <w:rPr>
            <w:noProof/>
            <w:webHidden/>
          </w:rPr>
          <w:fldChar w:fldCharType="begin"/>
        </w:r>
        <w:r w:rsidR="00DC1ED8">
          <w:rPr>
            <w:noProof/>
            <w:webHidden/>
          </w:rPr>
          <w:instrText xml:space="preserve"> PAGEREF _Toc146291954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7812F8A" w14:textId="2C99E65D" w:rsidR="00DC1ED8" w:rsidRDefault="00000000">
      <w:pPr>
        <w:pStyle w:val="TM2"/>
        <w:rPr>
          <w:rFonts w:asciiTheme="minorHAnsi" w:eastAsiaTheme="minorEastAsia" w:hAnsiTheme="minorHAnsi" w:cstheme="minorBidi"/>
          <w:noProof/>
          <w:lang w:eastAsia="fr-FR" w:bidi="ar-SA"/>
        </w:rPr>
      </w:pPr>
      <w:hyperlink w:anchor="_Toc146291955" w:history="1">
        <w:r w:rsidR="00DC1ED8" w:rsidRPr="00864A58">
          <w:rPr>
            <w:rStyle w:val="Lienhypertexte"/>
            <w:noProof/>
          </w:rPr>
          <w:t>4.4</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w:t>
        </w:r>
        <w:r w:rsidR="00DC1ED8">
          <w:rPr>
            <w:noProof/>
            <w:webHidden/>
          </w:rPr>
          <w:tab/>
        </w:r>
        <w:r w:rsidR="00DC1ED8">
          <w:rPr>
            <w:noProof/>
            <w:webHidden/>
          </w:rPr>
          <w:fldChar w:fldCharType="begin"/>
        </w:r>
        <w:r w:rsidR="00DC1ED8">
          <w:rPr>
            <w:noProof/>
            <w:webHidden/>
          </w:rPr>
          <w:instrText xml:space="preserve"> PAGEREF _Toc146291955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209B32C" w14:textId="29A97359" w:rsidR="00DC1ED8" w:rsidRDefault="00000000">
      <w:pPr>
        <w:pStyle w:val="TM3"/>
        <w:rPr>
          <w:rFonts w:asciiTheme="minorHAnsi" w:eastAsiaTheme="minorEastAsia" w:hAnsiTheme="minorHAnsi" w:cstheme="minorBidi"/>
          <w:noProof/>
          <w:lang w:eastAsia="fr-FR" w:bidi="ar-SA"/>
        </w:rPr>
      </w:pPr>
      <w:hyperlink w:anchor="_Toc146291956" w:history="1">
        <w:r w:rsidR="00DC1ED8" w:rsidRPr="00864A58">
          <w:rPr>
            <w:rStyle w:val="Lienhypertexte"/>
            <w:noProof/>
          </w:rPr>
          <w:t>4.4.1</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infrastructure\cda</w:t>
        </w:r>
        <w:r w:rsidR="00DC1ED8">
          <w:rPr>
            <w:noProof/>
            <w:webHidden/>
          </w:rPr>
          <w:tab/>
        </w:r>
        <w:r w:rsidR="00DC1ED8">
          <w:rPr>
            <w:noProof/>
            <w:webHidden/>
          </w:rPr>
          <w:fldChar w:fldCharType="begin"/>
        </w:r>
        <w:r w:rsidR="00DC1ED8">
          <w:rPr>
            <w:noProof/>
            <w:webHidden/>
          </w:rPr>
          <w:instrText xml:space="preserve"> PAGEREF _Toc146291956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292B8A5C" w14:textId="7CB224FD" w:rsidR="00DC1ED8" w:rsidRDefault="00000000">
      <w:pPr>
        <w:pStyle w:val="TM2"/>
        <w:rPr>
          <w:rFonts w:asciiTheme="minorHAnsi" w:eastAsiaTheme="minorEastAsia" w:hAnsiTheme="minorHAnsi" w:cstheme="minorBidi"/>
          <w:noProof/>
          <w:lang w:eastAsia="fr-FR" w:bidi="ar-SA"/>
        </w:rPr>
      </w:pPr>
      <w:hyperlink w:anchor="_Toc146291957" w:history="1">
        <w:r w:rsidR="00DC1ED8" w:rsidRPr="00864A58">
          <w:rPr>
            <w:rStyle w:val="Lienhypertexte"/>
            <w:noProof/>
          </w:rPr>
          <w:t>4.5</w:t>
        </w:r>
        <w:r w:rsidR="00DC1ED8">
          <w:rPr>
            <w:rFonts w:asciiTheme="minorHAnsi" w:eastAsiaTheme="minorEastAsia" w:hAnsiTheme="minorHAnsi" w:cstheme="minorBidi"/>
            <w:noProof/>
            <w:lang w:eastAsia="fr-FR" w:bidi="ar-SA"/>
          </w:rPr>
          <w:tab/>
        </w:r>
        <w:r w:rsidR="00DC1ED8" w:rsidRPr="00864A58">
          <w:rPr>
            <w:rStyle w:val="Lienhypertexte"/>
            <w:noProof/>
          </w:rPr>
          <w:t>Répertoire jeuxDeValeurs</w:t>
        </w:r>
        <w:r w:rsidR="00DC1ED8">
          <w:rPr>
            <w:noProof/>
            <w:webHidden/>
          </w:rPr>
          <w:tab/>
        </w:r>
        <w:r w:rsidR="00DC1ED8">
          <w:rPr>
            <w:noProof/>
            <w:webHidden/>
          </w:rPr>
          <w:fldChar w:fldCharType="begin"/>
        </w:r>
        <w:r w:rsidR="00DC1ED8">
          <w:rPr>
            <w:noProof/>
            <w:webHidden/>
          </w:rPr>
          <w:instrText xml:space="preserve"> PAGEREF _Toc146291957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0667AA11" w14:textId="38FEBF62" w:rsidR="00DC1ED8" w:rsidRDefault="00000000">
      <w:pPr>
        <w:pStyle w:val="TM2"/>
        <w:rPr>
          <w:rFonts w:asciiTheme="minorHAnsi" w:eastAsiaTheme="minorEastAsia" w:hAnsiTheme="minorHAnsi" w:cstheme="minorBidi"/>
          <w:noProof/>
          <w:lang w:eastAsia="fr-FR" w:bidi="ar-SA"/>
        </w:rPr>
      </w:pPr>
      <w:hyperlink w:anchor="_Toc146291958" w:history="1">
        <w:r w:rsidR="00DC1ED8" w:rsidRPr="00864A58">
          <w:rPr>
            <w:rStyle w:val="Lienhypertexte"/>
            <w:noProof/>
          </w:rPr>
          <w:t>4.6</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w:t>
        </w:r>
        <w:r w:rsidR="00DC1ED8">
          <w:rPr>
            <w:noProof/>
            <w:webHidden/>
          </w:rPr>
          <w:tab/>
        </w:r>
        <w:r w:rsidR="00DC1ED8">
          <w:rPr>
            <w:noProof/>
            <w:webHidden/>
          </w:rPr>
          <w:fldChar w:fldCharType="begin"/>
        </w:r>
        <w:r w:rsidR="00DC1ED8">
          <w:rPr>
            <w:noProof/>
            <w:webHidden/>
          </w:rPr>
          <w:instrText xml:space="preserve"> PAGEREF _Toc146291958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51F3FBF5" w14:textId="5F597202" w:rsidR="00DC1ED8" w:rsidRDefault="00000000">
      <w:pPr>
        <w:pStyle w:val="TM3"/>
        <w:rPr>
          <w:rFonts w:asciiTheme="minorHAnsi" w:eastAsiaTheme="minorEastAsia" w:hAnsiTheme="minorHAnsi" w:cstheme="minorBidi"/>
          <w:noProof/>
          <w:lang w:eastAsia="fr-FR" w:bidi="ar-SA"/>
        </w:rPr>
      </w:pPr>
      <w:hyperlink w:anchor="_Toc146291959" w:history="1">
        <w:r w:rsidR="00DC1ED8" w:rsidRPr="00864A58">
          <w:rPr>
            <w:rStyle w:val="Lienhypertexte"/>
            <w:noProof/>
          </w:rPr>
          <w:t>4.6.1</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schematrons/abstract</w:t>
        </w:r>
        <w:r w:rsidR="00DC1ED8">
          <w:rPr>
            <w:noProof/>
            <w:webHidden/>
          </w:rPr>
          <w:tab/>
        </w:r>
        <w:r w:rsidR="00DC1ED8">
          <w:rPr>
            <w:noProof/>
            <w:webHidden/>
          </w:rPr>
          <w:fldChar w:fldCharType="begin"/>
        </w:r>
        <w:r w:rsidR="00DC1ED8">
          <w:rPr>
            <w:noProof/>
            <w:webHidden/>
          </w:rPr>
          <w:instrText xml:space="preserve"> PAGEREF _Toc146291959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1815BF2C" w14:textId="5F8A1E99" w:rsidR="00DC1ED8" w:rsidRDefault="00000000">
      <w:pPr>
        <w:pStyle w:val="TM3"/>
        <w:rPr>
          <w:rFonts w:asciiTheme="minorHAnsi" w:eastAsiaTheme="minorEastAsia" w:hAnsiTheme="minorHAnsi" w:cstheme="minorBidi"/>
          <w:noProof/>
          <w:lang w:eastAsia="fr-FR" w:bidi="ar-SA"/>
        </w:rPr>
      </w:pPr>
      <w:hyperlink w:anchor="_Toc146291960" w:history="1">
        <w:r w:rsidR="00DC1ED8" w:rsidRPr="00864A58">
          <w:rPr>
            <w:rStyle w:val="Lienhypertexte"/>
            <w:noProof/>
          </w:rPr>
          <w:t>4.6.2</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schematrons/include</w:t>
        </w:r>
        <w:r w:rsidR="00DC1ED8">
          <w:rPr>
            <w:noProof/>
            <w:webHidden/>
          </w:rPr>
          <w:tab/>
        </w:r>
        <w:r w:rsidR="00DC1ED8">
          <w:rPr>
            <w:noProof/>
            <w:webHidden/>
          </w:rPr>
          <w:fldChar w:fldCharType="begin"/>
        </w:r>
        <w:r w:rsidR="00DC1ED8">
          <w:rPr>
            <w:noProof/>
            <w:webHidden/>
          </w:rPr>
          <w:instrText xml:space="preserve"> PAGEREF _Toc146291960 \h </w:instrText>
        </w:r>
        <w:r w:rsidR="00DC1ED8">
          <w:rPr>
            <w:noProof/>
            <w:webHidden/>
          </w:rPr>
        </w:r>
        <w:r w:rsidR="00DC1ED8">
          <w:rPr>
            <w:noProof/>
            <w:webHidden/>
          </w:rPr>
          <w:fldChar w:fldCharType="separate"/>
        </w:r>
        <w:r w:rsidR="00392E73">
          <w:rPr>
            <w:noProof/>
            <w:webHidden/>
          </w:rPr>
          <w:t>7</w:t>
        </w:r>
        <w:r w:rsidR="00DC1ED8">
          <w:rPr>
            <w:noProof/>
            <w:webHidden/>
          </w:rPr>
          <w:fldChar w:fldCharType="end"/>
        </w:r>
      </w:hyperlink>
    </w:p>
    <w:p w14:paraId="1553B44F" w14:textId="6BD1E3FF" w:rsidR="00DC1ED8" w:rsidRDefault="00000000">
      <w:pPr>
        <w:pStyle w:val="TM3"/>
        <w:rPr>
          <w:rFonts w:asciiTheme="minorHAnsi" w:eastAsiaTheme="minorEastAsia" w:hAnsiTheme="minorHAnsi" w:cstheme="minorBidi"/>
          <w:noProof/>
          <w:lang w:eastAsia="fr-FR" w:bidi="ar-SA"/>
        </w:rPr>
      </w:pPr>
      <w:hyperlink w:anchor="_Toc146291961" w:history="1">
        <w:r w:rsidR="00DC1ED8" w:rsidRPr="00864A58">
          <w:rPr>
            <w:rStyle w:val="Lienhypertexte"/>
            <w:noProof/>
          </w:rPr>
          <w:t>4.6.3</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schematrons/moteur</w:t>
        </w:r>
        <w:r w:rsidR="00DC1ED8">
          <w:rPr>
            <w:noProof/>
            <w:webHidden/>
          </w:rPr>
          <w:tab/>
        </w:r>
        <w:r w:rsidR="00DC1ED8">
          <w:rPr>
            <w:noProof/>
            <w:webHidden/>
          </w:rPr>
          <w:fldChar w:fldCharType="begin"/>
        </w:r>
        <w:r w:rsidR="00DC1ED8">
          <w:rPr>
            <w:noProof/>
            <w:webHidden/>
          </w:rPr>
          <w:instrText xml:space="preserve"> PAGEREF _Toc146291961 \h </w:instrText>
        </w:r>
        <w:r w:rsidR="00DC1ED8">
          <w:rPr>
            <w:noProof/>
            <w:webHidden/>
          </w:rPr>
        </w:r>
        <w:r w:rsidR="00DC1ED8">
          <w:rPr>
            <w:noProof/>
            <w:webHidden/>
          </w:rPr>
          <w:fldChar w:fldCharType="separate"/>
        </w:r>
        <w:r w:rsidR="00392E73">
          <w:rPr>
            <w:noProof/>
            <w:webHidden/>
          </w:rPr>
          <w:t>10</w:t>
        </w:r>
        <w:r w:rsidR="00DC1ED8">
          <w:rPr>
            <w:noProof/>
            <w:webHidden/>
          </w:rPr>
          <w:fldChar w:fldCharType="end"/>
        </w:r>
      </w:hyperlink>
    </w:p>
    <w:p w14:paraId="4738EC74" w14:textId="7707880F" w:rsidR="00DC1ED8" w:rsidRDefault="00000000">
      <w:pPr>
        <w:pStyle w:val="TM3"/>
        <w:rPr>
          <w:rFonts w:asciiTheme="minorHAnsi" w:eastAsiaTheme="minorEastAsia" w:hAnsiTheme="minorHAnsi" w:cstheme="minorBidi"/>
          <w:noProof/>
          <w:lang w:eastAsia="fr-FR" w:bidi="ar-SA"/>
        </w:rPr>
      </w:pPr>
      <w:hyperlink w:anchor="_Toc146291962" w:history="1">
        <w:r w:rsidR="00DC1ED8" w:rsidRPr="00864A58">
          <w:rPr>
            <w:rStyle w:val="Lienhypertexte"/>
            <w:noProof/>
          </w:rPr>
          <w:t>4.6.4</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schematrons/profils</w:t>
        </w:r>
        <w:r w:rsidR="00DC1ED8">
          <w:rPr>
            <w:noProof/>
            <w:webHidden/>
          </w:rPr>
          <w:tab/>
        </w:r>
        <w:r w:rsidR="00DC1ED8">
          <w:rPr>
            <w:noProof/>
            <w:webHidden/>
          </w:rPr>
          <w:fldChar w:fldCharType="begin"/>
        </w:r>
        <w:r w:rsidR="00DC1ED8">
          <w:rPr>
            <w:noProof/>
            <w:webHidden/>
          </w:rPr>
          <w:instrText xml:space="preserve"> PAGEREF _Toc146291962 \h </w:instrText>
        </w:r>
        <w:r w:rsidR="00DC1ED8">
          <w:rPr>
            <w:noProof/>
            <w:webHidden/>
          </w:rPr>
        </w:r>
        <w:r w:rsidR="00DC1ED8">
          <w:rPr>
            <w:noProof/>
            <w:webHidden/>
          </w:rPr>
          <w:fldChar w:fldCharType="separate"/>
        </w:r>
        <w:r w:rsidR="00392E73">
          <w:rPr>
            <w:noProof/>
            <w:webHidden/>
          </w:rPr>
          <w:t>11</w:t>
        </w:r>
        <w:r w:rsidR="00DC1ED8">
          <w:rPr>
            <w:noProof/>
            <w:webHidden/>
          </w:rPr>
          <w:fldChar w:fldCharType="end"/>
        </w:r>
      </w:hyperlink>
    </w:p>
    <w:p w14:paraId="6DD3E8FE" w14:textId="3AF4021B" w:rsidR="00DC1ED8" w:rsidRDefault="00000000">
      <w:pPr>
        <w:pStyle w:val="TM3"/>
        <w:rPr>
          <w:rFonts w:asciiTheme="minorHAnsi" w:eastAsiaTheme="minorEastAsia" w:hAnsiTheme="minorHAnsi" w:cstheme="minorBidi"/>
          <w:noProof/>
          <w:lang w:eastAsia="fr-FR" w:bidi="ar-SA"/>
        </w:rPr>
      </w:pPr>
      <w:hyperlink w:anchor="_Toc146291963" w:history="1">
        <w:r w:rsidR="00DC1ED8" w:rsidRPr="00864A58">
          <w:rPr>
            <w:rStyle w:val="Lienhypertexte"/>
            <w:noProof/>
          </w:rPr>
          <w:t>4.6.5</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schematrons/rapports</w:t>
        </w:r>
        <w:r w:rsidR="00DC1ED8">
          <w:rPr>
            <w:noProof/>
            <w:webHidden/>
          </w:rPr>
          <w:tab/>
        </w:r>
        <w:r w:rsidR="00DC1ED8">
          <w:rPr>
            <w:noProof/>
            <w:webHidden/>
          </w:rPr>
          <w:fldChar w:fldCharType="begin"/>
        </w:r>
        <w:r w:rsidR="00DC1ED8">
          <w:rPr>
            <w:noProof/>
            <w:webHidden/>
          </w:rPr>
          <w:instrText xml:space="preserve"> PAGEREF _Toc146291963 \h </w:instrText>
        </w:r>
        <w:r w:rsidR="00DC1ED8">
          <w:rPr>
            <w:noProof/>
            <w:webHidden/>
          </w:rPr>
        </w:r>
        <w:r w:rsidR="00DC1ED8">
          <w:rPr>
            <w:noProof/>
            <w:webHidden/>
          </w:rPr>
          <w:fldChar w:fldCharType="separate"/>
        </w:r>
        <w:r w:rsidR="00392E73">
          <w:rPr>
            <w:noProof/>
            <w:webHidden/>
          </w:rPr>
          <w:t>12</w:t>
        </w:r>
        <w:r w:rsidR="00DC1ED8">
          <w:rPr>
            <w:noProof/>
            <w:webHidden/>
          </w:rPr>
          <w:fldChar w:fldCharType="end"/>
        </w:r>
      </w:hyperlink>
    </w:p>
    <w:p w14:paraId="759E43B8" w14:textId="4421CC34" w:rsidR="00DC1ED8" w:rsidRDefault="00000000">
      <w:pPr>
        <w:pStyle w:val="TM1"/>
        <w:rPr>
          <w:rFonts w:asciiTheme="minorHAnsi" w:eastAsiaTheme="minorEastAsia" w:hAnsiTheme="minorHAnsi" w:cstheme="minorBidi"/>
          <w:noProof/>
          <w:lang w:eastAsia="fr-FR" w:bidi="ar-SA"/>
        </w:rPr>
      </w:pPr>
      <w:hyperlink w:anchor="_Toc146291964" w:history="1">
        <w:r w:rsidR="00DC1ED8" w:rsidRPr="00864A58">
          <w:rPr>
            <w:rStyle w:val="Lienhypertexte"/>
            <w:noProof/>
          </w:rPr>
          <w:t>5</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des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_Toc146291964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5398D5F7" w14:textId="36B92767" w:rsidR="00DC1ED8" w:rsidRDefault="00000000">
      <w:pPr>
        <w:pStyle w:val="TM2"/>
        <w:rPr>
          <w:rFonts w:asciiTheme="minorHAnsi" w:eastAsiaTheme="minorEastAsia" w:hAnsiTheme="minorHAnsi" w:cstheme="minorBidi"/>
          <w:noProof/>
          <w:lang w:eastAsia="fr-FR" w:bidi="ar-SA"/>
        </w:rPr>
      </w:pPr>
      <w:hyperlink w:anchor="_Toc146291965" w:history="1">
        <w:r w:rsidR="00DC1ED8" w:rsidRPr="00864A58">
          <w:rPr>
            <w:rStyle w:val="Lienhypertexte"/>
            <w:noProof/>
          </w:rPr>
          <w:t>5.1</w:t>
        </w:r>
        <w:r w:rsidR="00DC1ED8">
          <w:rPr>
            <w:rFonts w:asciiTheme="minorHAnsi" w:eastAsiaTheme="minorEastAsia" w:hAnsiTheme="minorHAnsi" w:cstheme="minorBidi"/>
            <w:noProof/>
            <w:lang w:eastAsia="fr-FR" w:bidi="ar-SA"/>
          </w:rPr>
          <w:tab/>
        </w:r>
        <w:r w:rsidR="00DC1ED8" w:rsidRPr="00864A58">
          <w:rPr>
            <w:rStyle w:val="Lienhypertexte"/>
            <w:noProof/>
          </w:rPr>
          <w:t>Convention de nommage</w:t>
        </w:r>
        <w:r w:rsidR="00DC1ED8">
          <w:rPr>
            <w:noProof/>
            <w:webHidden/>
          </w:rPr>
          <w:tab/>
        </w:r>
        <w:r w:rsidR="00DC1ED8">
          <w:rPr>
            <w:noProof/>
            <w:webHidden/>
          </w:rPr>
          <w:fldChar w:fldCharType="begin"/>
        </w:r>
        <w:r w:rsidR="00DC1ED8">
          <w:rPr>
            <w:noProof/>
            <w:webHidden/>
          </w:rPr>
          <w:instrText xml:space="preserve"> PAGEREF _Toc146291965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295542C4" w14:textId="58EB07A2" w:rsidR="00DC1ED8" w:rsidRDefault="00000000">
      <w:pPr>
        <w:pStyle w:val="TM2"/>
        <w:rPr>
          <w:rFonts w:asciiTheme="minorHAnsi" w:eastAsiaTheme="minorEastAsia" w:hAnsiTheme="minorHAnsi" w:cstheme="minorBidi"/>
          <w:noProof/>
          <w:lang w:eastAsia="fr-FR" w:bidi="ar-SA"/>
        </w:rPr>
      </w:pPr>
      <w:hyperlink w:anchor="_Toc146291966" w:history="1">
        <w:r w:rsidR="00DC1ED8" w:rsidRPr="00864A58">
          <w:rPr>
            <w:rStyle w:val="Lienhypertexte"/>
            <w:noProof/>
          </w:rPr>
          <w:t>5.2</w:t>
        </w:r>
        <w:r w:rsidR="00DC1ED8">
          <w:rPr>
            <w:rFonts w:asciiTheme="minorHAnsi" w:eastAsiaTheme="minorEastAsia" w:hAnsiTheme="minorHAnsi" w:cstheme="minorBidi"/>
            <w:noProof/>
            <w:lang w:eastAsia="fr-FR" w:bidi="ar-SA"/>
          </w:rPr>
          <w:tab/>
        </w:r>
        <w:r w:rsidR="00DC1ED8" w:rsidRPr="00864A58">
          <w:rPr>
            <w:rStyle w:val="Lienhypertexte"/>
            <w:noProof/>
          </w:rPr>
          <w:t>Fonctionnement</w:t>
        </w:r>
        <w:r w:rsidR="00DC1ED8">
          <w:rPr>
            <w:noProof/>
            <w:webHidden/>
          </w:rPr>
          <w:tab/>
        </w:r>
        <w:r w:rsidR="00DC1ED8">
          <w:rPr>
            <w:noProof/>
            <w:webHidden/>
          </w:rPr>
          <w:fldChar w:fldCharType="begin"/>
        </w:r>
        <w:r w:rsidR="00DC1ED8">
          <w:rPr>
            <w:noProof/>
            <w:webHidden/>
          </w:rPr>
          <w:instrText xml:space="preserve"> PAGEREF _Toc146291966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46EF3178" w14:textId="35F86E51" w:rsidR="00DC1ED8" w:rsidRDefault="00000000">
      <w:pPr>
        <w:pStyle w:val="TM3"/>
        <w:rPr>
          <w:rFonts w:asciiTheme="minorHAnsi" w:eastAsiaTheme="minorEastAsia" w:hAnsiTheme="minorHAnsi" w:cstheme="minorBidi"/>
          <w:noProof/>
          <w:lang w:eastAsia="fr-FR" w:bidi="ar-SA"/>
        </w:rPr>
      </w:pPr>
      <w:hyperlink w:anchor="_Toc146291967" w:history="1">
        <w:r w:rsidR="00DC1ED8" w:rsidRPr="00864A58">
          <w:rPr>
            <w:rStyle w:val="Lienhypertexte"/>
            <w:noProof/>
          </w:rPr>
          <w:t>5.2.1</w:t>
        </w:r>
        <w:r w:rsidR="00DC1ED8">
          <w:rPr>
            <w:rFonts w:asciiTheme="minorHAnsi" w:eastAsiaTheme="minorEastAsia" w:hAnsiTheme="minorHAnsi" w:cstheme="minorBidi"/>
            <w:noProof/>
            <w:lang w:eastAsia="fr-FR" w:bidi="ar-SA"/>
          </w:rPr>
          <w:tab/>
        </w:r>
        <w:r w:rsidR="00DC1ED8" w:rsidRPr="00864A58">
          <w:rPr>
            <w:rStyle w:val="Lienhypertexte"/>
            <w:noProof/>
          </w:rPr>
          <w:t>Fonctionnement général</w:t>
        </w:r>
        <w:r w:rsidR="00DC1ED8">
          <w:rPr>
            <w:noProof/>
            <w:webHidden/>
          </w:rPr>
          <w:tab/>
        </w:r>
        <w:r w:rsidR="00DC1ED8">
          <w:rPr>
            <w:noProof/>
            <w:webHidden/>
          </w:rPr>
          <w:fldChar w:fldCharType="begin"/>
        </w:r>
        <w:r w:rsidR="00DC1ED8">
          <w:rPr>
            <w:noProof/>
            <w:webHidden/>
          </w:rPr>
          <w:instrText xml:space="preserve"> PAGEREF _Toc146291967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149A162" w14:textId="2BDCA5A1" w:rsidR="00DC1ED8" w:rsidRDefault="00000000">
      <w:pPr>
        <w:pStyle w:val="TM3"/>
        <w:rPr>
          <w:rFonts w:asciiTheme="minorHAnsi" w:eastAsiaTheme="minorEastAsia" w:hAnsiTheme="minorHAnsi" w:cstheme="minorBidi"/>
          <w:noProof/>
          <w:lang w:eastAsia="fr-FR" w:bidi="ar-SA"/>
        </w:rPr>
      </w:pPr>
      <w:hyperlink w:anchor="_Toc146291968" w:history="1">
        <w:r w:rsidR="00DC1ED8" w:rsidRPr="00864A58">
          <w:rPr>
            <w:rStyle w:val="Lienhypertexte"/>
            <w:noProof/>
          </w:rPr>
          <w:t>5.2.2</w:t>
        </w:r>
        <w:r w:rsidR="00DC1ED8">
          <w:rPr>
            <w:rFonts w:asciiTheme="minorHAnsi" w:eastAsiaTheme="minorEastAsia" w:hAnsiTheme="minorHAnsi" w:cstheme="minorBidi"/>
            <w:noProof/>
            <w:lang w:eastAsia="fr-FR" w:bidi="ar-SA"/>
          </w:rPr>
          <w:tab/>
        </w:r>
        <w:r w:rsidR="00DC1ED8" w:rsidRPr="00864A58">
          <w:rPr>
            <w:rStyle w:val="Lienhypertexte"/>
            <w:noProof/>
          </w:rPr>
          <w:t xml:space="preserve">L’appel aux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_Toc146291968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0C10FCE" w14:textId="4EF9FEB1" w:rsidR="00DC1ED8" w:rsidRDefault="00000000">
      <w:pPr>
        <w:pStyle w:val="TM3"/>
        <w:rPr>
          <w:rFonts w:asciiTheme="minorHAnsi" w:eastAsiaTheme="minorEastAsia" w:hAnsiTheme="minorHAnsi" w:cstheme="minorBidi"/>
          <w:noProof/>
          <w:lang w:eastAsia="fr-FR" w:bidi="ar-SA"/>
        </w:rPr>
      </w:pPr>
      <w:hyperlink w:anchor="_Toc146291969" w:history="1">
        <w:r w:rsidR="00DC1ED8" w:rsidRPr="00864A58">
          <w:rPr>
            <w:rStyle w:val="Lienhypertexte"/>
            <w:noProof/>
          </w:rPr>
          <w:t>5.2.3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du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_Toc146291969 \h </w:instrText>
        </w:r>
        <w:r w:rsidR="00DC1ED8">
          <w:rPr>
            <w:noProof/>
            <w:webHidden/>
          </w:rPr>
        </w:r>
        <w:r w:rsidR="00DC1ED8">
          <w:rPr>
            <w:noProof/>
            <w:webHidden/>
          </w:rPr>
          <w:fldChar w:fldCharType="separate"/>
        </w:r>
        <w:r w:rsidR="00392E73">
          <w:rPr>
            <w:noProof/>
            <w:webHidden/>
          </w:rPr>
          <w:t>15</w:t>
        </w:r>
        <w:r w:rsidR="00DC1ED8">
          <w:rPr>
            <w:noProof/>
            <w:webHidden/>
          </w:rPr>
          <w:fldChar w:fldCharType="end"/>
        </w:r>
      </w:hyperlink>
    </w:p>
    <w:p w14:paraId="69883E8E" w14:textId="2733B6AD" w:rsidR="00DC1ED8" w:rsidRDefault="00000000">
      <w:pPr>
        <w:pStyle w:val="TM2"/>
        <w:rPr>
          <w:rFonts w:asciiTheme="minorHAnsi" w:eastAsiaTheme="minorEastAsia" w:hAnsiTheme="minorHAnsi" w:cstheme="minorBidi"/>
          <w:noProof/>
          <w:lang w:eastAsia="fr-FR" w:bidi="ar-SA"/>
        </w:rPr>
      </w:pPr>
      <w:hyperlink w:anchor="_Toc146291970" w:history="1">
        <w:r w:rsidR="00DC1ED8" w:rsidRPr="00864A58">
          <w:rPr>
            <w:rStyle w:val="Lienhypertexte"/>
            <w:noProof/>
          </w:rPr>
          <w:t>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Structure d'un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_Toc146291970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AD4BCEE" w14:textId="5B1B1ED1" w:rsidR="00DC1ED8" w:rsidRDefault="00000000">
      <w:pPr>
        <w:pStyle w:val="TM3"/>
        <w:rPr>
          <w:rFonts w:asciiTheme="minorHAnsi" w:eastAsiaTheme="minorEastAsia" w:hAnsiTheme="minorHAnsi" w:cstheme="minorBidi"/>
          <w:noProof/>
          <w:lang w:eastAsia="fr-FR" w:bidi="ar-SA"/>
        </w:rPr>
      </w:pPr>
      <w:hyperlink w:anchor="_Toc146291971" w:history="1">
        <w:r w:rsidR="00DC1ED8" w:rsidRPr="00864A58">
          <w:rPr>
            <w:rStyle w:val="Lienhypertexte"/>
            <w:noProof/>
          </w:rPr>
          <w:t>5.3.1</w:t>
        </w:r>
        <w:r w:rsidR="00DC1ED8">
          <w:rPr>
            <w:rFonts w:asciiTheme="minorHAnsi" w:eastAsiaTheme="minorEastAsia" w:hAnsiTheme="minorHAnsi" w:cstheme="minorBidi"/>
            <w:noProof/>
            <w:lang w:eastAsia="fr-FR" w:bidi="ar-SA"/>
          </w:rPr>
          <w:tab/>
        </w:r>
        <w:r w:rsidR="00DC1ED8" w:rsidRPr="00864A58">
          <w:rPr>
            <w:rStyle w:val="Lienhypertexte"/>
            <w:noProof/>
          </w:rPr>
          <w:t>Structure générale</w:t>
        </w:r>
        <w:r w:rsidR="00DC1ED8">
          <w:rPr>
            <w:noProof/>
            <w:webHidden/>
          </w:rPr>
          <w:tab/>
        </w:r>
        <w:r w:rsidR="00DC1ED8">
          <w:rPr>
            <w:noProof/>
            <w:webHidden/>
          </w:rPr>
          <w:fldChar w:fldCharType="begin"/>
        </w:r>
        <w:r w:rsidR="00DC1ED8">
          <w:rPr>
            <w:noProof/>
            <w:webHidden/>
          </w:rPr>
          <w:instrText xml:space="preserve"> PAGEREF _Toc146291971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3E60CD27" w14:textId="0C7691A6" w:rsidR="00DC1ED8" w:rsidRDefault="00000000">
      <w:pPr>
        <w:pStyle w:val="TM3"/>
        <w:rPr>
          <w:rFonts w:asciiTheme="minorHAnsi" w:eastAsiaTheme="minorEastAsia" w:hAnsiTheme="minorHAnsi" w:cstheme="minorBidi"/>
          <w:noProof/>
          <w:lang w:eastAsia="fr-FR" w:bidi="ar-SA"/>
        </w:rPr>
      </w:pPr>
      <w:hyperlink w:anchor="_Toc146291972" w:history="1">
        <w:r w:rsidR="00DC1ED8" w:rsidRPr="00864A58">
          <w:rPr>
            <w:rStyle w:val="Lienhypertexte"/>
            <w:noProof/>
          </w:rPr>
          <w:t>5.3.2</w:t>
        </w:r>
        <w:r w:rsidR="00DC1ED8">
          <w:rPr>
            <w:rFonts w:asciiTheme="minorHAnsi" w:eastAsiaTheme="minorEastAsia" w:hAnsiTheme="minorHAnsi" w:cstheme="minorBidi"/>
            <w:noProof/>
            <w:lang w:eastAsia="fr-FR" w:bidi="ar-SA"/>
          </w:rPr>
          <w:tab/>
        </w:r>
        <w:r w:rsidR="00DC1ED8" w:rsidRPr="00864A58">
          <w:rPr>
            <w:rStyle w:val="Lienhypertexte"/>
            <w:noProof/>
          </w:rPr>
          <w:t>title</w:t>
        </w:r>
        <w:r w:rsidR="00DC1ED8">
          <w:rPr>
            <w:noProof/>
            <w:webHidden/>
          </w:rPr>
          <w:tab/>
        </w:r>
        <w:r w:rsidR="00DC1ED8">
          <w:rPr>
            <w:noProof/>
            <w:webHidden/>
          </w:rPr>
          <w:fldChar w:fldCharType="begin"/>
        </w:r>
        <w:r w:rsidR="00DC1ED8">
          <w:rPr>
            <w:noProof/>
            <w:webHidden/>
          </w:rPr>
          <w:instrText xml:space="preserve"> PAGEREF _Toc146291972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2AB3114" w14:textId="7A16C055" w:rsidR="00DC1ED8" w:rsidRDefault="00000000">
      <w:pPr>
        <w:pStyle w:val="TM3"/>
        <w:rPr>
          <w:rFonts w:asciiTheme="minorHAnsi" w:eastAsiaTheme="minorEastAsia" w:hAnsiTheme="minorHAnsi" w:cstheme="minorBidi"/>
          <w:noProof/>
          <w:lang w:eastAsia="fr-FR" w:bidi="ar-SA"/>
        </w:rPr>
      </w:pPr>
      <w:hyperlink w:anchor="_Toc146291973" w:history="1">
        <w:r w:rsidR="00DC1ED8" w:rsidRPr="00864A58">
          <w:rPr>
            <w:rStyle w:val="Lienhypertexte"/>
            <w:noProof/>
          </w:rPr>
          <w:t>5.3.3</w:t>
        </w:r>
        <w:r w:rsidR="00DC1ED8">
          <w:rPr>
            <w:rFonts w:asciiTheme="minorHAnsi" w:eastAsiaTheme="minorEastAsia" w:hAnsiTheme="minorHAnsi" w:cstheme="minorBidi"/>
            <w:noProof/>
            <w:lang w:eastAsia="fr-FR" w:bidi="ar-SA"/>
          </w:rPr>
          <w:tab/>
        </w:r>
        <w:r w:rsidR="00DC1ED8" w:rsidRPr="00864A58">
          <w:rPr>
            <w:rStyle w:val="Lienhypertexte"/>
            <w:noProof/>
          </w:rPr>
          <w:t>namespace</w:t>
        </w:r>
        <w:r w:rsidR="00DC1ED8">
          <w:rPr>
            <w:noProof/>
            <w:webHidden/>
          </w:rPr>
          <w:tab/>
        </w:r>
        <w:r w:rsidR="00DC1ED8">
          <w:rPr>
            <w:noProof/>
            <w:webHidden/>
          </w:rPr>
          <w:fldChar w:fldCharType="begin"/>
        </w:r>
        <w:r w:rsidR="00DC1ED8">
          <w:rPr>
            <w:noProof/>
            <w:webHidden/>
          </w:rPr>
          <w:instrText xml:space="preserve"> PAGEREF _Toc146291973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1C8692ED" w14:textId="152B1A37" w:rsidR="00DC1ED8" w:rsidRDefault="00000000">
      <w:pPr>
        <w:pStyle w:val="TM3"/>
        <w:rPr>
          <w:rFonts w:asciiTheme="minorHAnsi" w:eastAsiaTheme="minorEastAsia" w:hAnsiTheme="minorHAnsi" w:cstheme="minorBidi"/>
          <w:noProof/>
          <w:lang w:eastAsia="fr-FR" w:bidi="ar-SA"/>
        </w:rPr>
      </w:pPr>
      <w:hyperlink w:anchor="_Toc146291974" w:history="1">
        <w:r w:rsidR="00DC1ED8" w:rsidRPr="00864A58">
          <w:rPr>
            <w:rStyle w:val="Lienhypertexte"/>
            <w:noProof/>
          </w:rPr>
          <w:t>5.3.4</w:t>
        </w:r>
        <w:r w:rsidR="00DC1ED8">
          <w:rPr>
            <w:rFonts w:asciiTheme="minorHAnsi" w:eastAsiaTheme="minorEastAsia" w:hAnsiTheme="minorHAnsi" w:cstheme="minorBidi"/>
            <w:noProof/>
            <w:lang w:eastAsia="fr-FR" w:bidi="ar-SA"/>
          </w:rPr>
          <w:tab/>
        </w:r>
        <w:r w:rsidR="00DC1ED8" w:rsidRPr="00864A58">
          <w:rPr>
            <w:rStyle w:val="Lienhypertexte"/>
            <w:noProof/>
          </w:rPr>
          <w:t>include</w:t>
        </w:r>
        <w:r w:rsidR="00DC1ED8">
          <w:rPr>
            <w:noProof/>
            <w:webHidden/>
          </w:rPr>
          <w:tab/>
        </w:r>
        <w:r w:rsidR="00DC1ED8">
          <w:rPr>
            <w:noProof/>
            <w:webHidden/>
          </w:rPr>
          <w:fldChar w:fldCharType="begin"/>
        </w:r>
        <w:r w:rsidR="00DC1ED8">
          <w:rPr>
            <w:noProof/>
            <w:webHidden/>
          </w:rPr>
          <w:instrText xml:space="preserve"> PAGEREF _Toc146291974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71BF4C96" w14:textId="29CC25E7" w:rsidR="00DC1ED8" w:rsidRDefault="00000000">
      <w:pPr>
        <w:pStyle w:val="TM3"/>
        <w:rPr>
          <w:rFonts w:asciiTheme="minorHAnsi" w:eastAsiaTheme="minorEastAsia" w:hAnsiTheme="minorHAnsi" w:cstheme="minorBidi"/>
          <w:noProof/>
          <w:lang w:eastAsia="fr-FR" w:bidi="ar-SA"/>
        </w:rPr>
      </w:pPr>
      <w:hyperlink w:anchor="_Toc146291975" w:history="1">
        <w:r w:rsidR="00DC1ED8" w:rsidRPr="00864A58">
          <w:rPr>
            <w:rStyle w:val="Lienhypertexte"/>
            <w:noProof/>
          </w:rPr>
          <w:t>5.3.5</w:t>
        </w:r>
        <w:r w:rsidR="00DC1ED8">
          <w:rPr>
            <w:rFonts w:asciiTheme="minorHAnsi" w:eastAsiaTheme="minorEastAsia" w:hAnsiTheme="minorHAnsi" w:cstheme="minorBidi"/>
            <w:noProof/>
            <w:lang w:eastAsia="fr-FR" w:bidi="ar-SA"/>
          </w:rPr>
          <w:tab/>
        </w:r>
        <w:r w:rsidR="00DC1ED8" w:rsidRPr="00864A58">
          <w:rPr>
            <w:rStyle w:val="Lienhypertexte"/>
            <w:noProof/>
          </w:rPr>
          <w:t>phase</w:t>
        </w:r>
        <w:r w:rsidR="00DC1ED8">
          <w:rPr>
            <w:noProof/>
            <w:webHidden/>
          </w:rPr>
          <w:tab/>
        </w:r>
        <w:r w:rsidR="00DC1ED8">
          <w:rPr>
            <w:noProof/>
            <w:webHidden/>
          </w:rPr>
          <w:fldChar w:fldCharType="begin"/>
        </w:r>
        <w:r w:rsidR="00DC1ED8">
          <w:rPr>
            <w:noProof/>
            <w:webHidden/>
          </w:rPr>
          <w:instrText xml:space="preserve"> PAGEREF _Toc146291975 \h </w:instrText>
        </w:r>
        <w:r w:rsidR="00DC1ED8">
          <w:rPr>
            <w:noProof/>
            <w:webHidden/>
          </w:rPr>
        </w:r>
        <w:r w:rsidR="00DC1ED8">
          <w:rPr>
            <w:noProof/>
            <w:webHidden/>
          </w:rPr>
          <w:fldChar w:fldCharType="separate"/>
        </w:r>
        <w:r w:rsidR="00392E73">
          <w:rPr>
            <w:noProof/>
            <w:webHidden/>
          </w:rPr>
          <w:t>17</w:t>
        </w:r>
        <w:r w:rsidR="00DC1ED8">
          <w:rPr>
            <w:noProof/>
            <w:webHidden/>
          </w:rPr>
          <w:fldChar w:fldCharType="end"/>
        </w:r>
      </w:hyperlink>
    </w:p>
    <w:p w14:paraId="52EA0310" w14:textId="3004D19F" w:rsidR="00DC1ED8" w:rsidRDefault="00000000">
      <w:pPr>
        <w:pStyle w:val="TM3"/>
        <w:rPr>
          <w:rFonts w:asciiTheme="minorHAnsi" w:eastAsiaTheme="minorEastAsia" w:hAnsiTheme="minorHAnsi" w:cstheme="minorBidi"/>
          <w:noProof/>
          <w:lang w:eastAsia="fr-FR" w:bidi="ar-SA"/>
        </w:rPr>
      </w:pPr>
      <w:hyperlink w:anchor="_Toc146291976" w:history="1">
        <w:r w:rsidR="00DC1ED8" w:rsidRPr="00864A58">
          <w:rPr>
            <w:rStyle w:val="Lienhypertexte"/>
            <w:noProof/>
          </w:rPr>
          <w:t>5.3.6</w:t>
        </w:r>
        <w:r w:rsidR="00DC1ED8">
          <w:rPr>
            <w:rFonts w:asciiTheme="minorHAnsi" w:eastAsiaTheme="minorEastAsia" w:hAnsiTheme="minorHAnsi" w:cstheme="minorBidi"/>
            <w:noProof/>
            <w:lang w:eastAsia="fr-FR" w:bidi="ar-SA"/>
          </w:rPr>
          <w:tab/>
        </w:r>
        <w:r w:rsidR="00DC1ED8" w:rsidRPr="00864A58">
          <w:rPr>
            <w:rStyle w:val="Lienhypertexte"/>
            <w:noProof/>
          </w:rPr>
          <w:t>pattern</w:t>
        </w:r>
        <w:r w:rsidR="00DC1ED8">
          <w:rPr>
            <w:noProof/>
            <w:webHidden/>
          </w:rPr>
          <w:tab/>
        </w:r>
        <w:r w:rsidR="00DC1ED8">
          <w:rPr>
            <w:noProof/>
            <w:webHidden/>
          </w:rPr>
          <w:fldChar w:fldCharType="begin"/>
        </w:r>
        <w:r w:rsidR="00DC1ED8">
          <w:rPr>
            <w:noProof/>
            <w:webHidden/>
          </w:rPr>
          <w:instrText xml:space="preserve"> PAGEREF _Toc146291976 \h </w:instrText>
        </w:r>
        <w:r w:rsidR="00DC1ED8">
          <w:rPr>
            <w:noProof/>
            <w:webHidden/>
          </w:rPr>
        </w:r>
        <w:r w:rsidR="00DC1ED8">
          <w:rPr>
            <w:noProof/>
            <w:webHidden/>
          </w:rPr>
          <w:fldChar w:fldCharType="separate"/>
        </w:r>
        <w:r w:rsidR="00392E73">
          <w:rPr>
            <w:noProof/>
            <w:webHidden/>
          </w:rPr>
          <w:t>18</w:t>
        </w:r>
        <w:r w:rsidR="00DC1ED8">
          <w:rPr>
            <w:noProof/>
            <w:webHidden/>
          </w:rPr>
          <w:fldChar w:fldCharType="end"/>
        </w:r>
      </w:hyperlink>
    </w:p>
    <w:p w14:paraId="76845E4B" w14:textId="0FCAB90E" w:rsidR="00DC1ED8" w:rsidRDefault="00000000">
      <w:pPr>
        <w:pStyle w:val="TM3"/>
        <w:rPr>
          <w:rFonts w:asciiTheme="minorHAnsi" w:eastAsiaTheme="minorEastAsia" w:hAnsiTheme="minorHAnsi" w:cstheme="minorBidi"/>
          <w:noProof/>
          <w:lang w:eastAsia="fr-FR" w:bidi="ar-SA"/>
        </w:rPr>
      </w:pPr>
      <w:hyperlink w:anchor="_Toc146291977" w:history="1">
        <w:r w:rsidR="00DC1ED8" w:rsidRPr="00864A58">
          <w:rPr>
            <w:rStyle w:val="Lienhypertexte"/>
            <w:noProof/>
          </w:rPr>
          <w:t>5.3.7</w:t>
        </w:r>
        <w:r w:rsidR="00DC1ED8">
          <w:rPr>
            <w:rFonts w:asciiTheme="minorHAnsi" w:eastAsiaTheme="minorEastAsia" w:hAnsiTheme="minorHAnsi" w:cstheme="minorBidi"/>
            <w:noProof/>
            <w:lang w:eastAsia="fr-FR" w:bidi="ar-SA"/>
          </w:rPr>
          <w:tab/>
        </w:r>
        <w:r w:rsidR="00DC1ED8" w:rsidRPr="00864A58">
          <w:rPr>
            <w:rStyle w:val="Lienhypertexte"/>
            <w:noProof/>
          </w:rPr>
          <w:t>Abstract patterns</w:t>
        </w:r>
        <w:r w:rsidR="00DC1ED8">
          <w:rPr>
            <w:noProof/>
            <w:webHidden/>
          </w:rPr>
          <w:tab/>
        </w:r>
        <w:r w:rsidR="00DC1ED8">
          <w:rPr>
            <w:noProof/>
            <w:webHidden/>
          </w:rPr>
          <w:fldChar w:fldCharType="begin"/>
        </w:r>
        <w:r w:rsidR="00DC1ED8">
          <w:rPr>
            <w:noProof/>
            <w:webHidden/>
          </w:rPr>
          <w:instrText xml:space="preserve"> PAGEREF _Toc146291977 \h </w:instrText>
        </w:r>
        <w:r w:rsidR="00DC1ED8">
          <w:rPr>
            <w:noProof/>
            <w:webHidden/>
          </w:rPr>
        </w:r>
        <w:r w:rsidR="00DC1ED8">
          <w:rPr>
            <w:noProof/>
            <w:webHidden/>
          </w:rPr>
          <w:fldChar w:fldCharType="separate"/>
        </w:r>
        <w:r w:rsidR="00392E73">
          <w:rPr>
            <w:noProof/>
            <w:webHidden/>
          </w:rPr>
          <w:t>20</w:t>
        </w:r>
        <w:r w:rsidR="00DC1ED8">
          <w:rPr>
            <w:noProof/>
            <w:webHidden/>
          </w:rPr>
          <w:fldChar w:fldCharType="end"/>
        </w:r>
      </w:hyperlink>
    </w:p>
    <w:p w14:paraId="4F224926" w14:textId="721D4D1B" w:rsidR="00DC1ED8" w:rsidRDefault="00000000">
      <w:pPr>
        <w:pStyle w:val="TM2"/>
        <w:rPr>
          <w:rFonts w:asciiTheme="minorHAnsi" w:eastAsiaTheme="minorEastAsia" w:hAnsiTheme="minorHAnsi" w:cstheme="minorBidi"/>
          <w:noProof/>
          <w:lang w:eastAsia="fr-FR" w:bidi="ar-SA"/>
        </w:rPr>
      </w:pPr>
      <w:hyperlink w:anchor="_Toc146291978" w:history="1">
        <w:r w:rsidR="00DC1ED8" w:rsidRPr="00864A58">
          <w:rPr>
            <w:rStyle w:val="Lienhypertexte"/>
            <w:noProof/>
          </w:rPr>
          <w:t>5.4</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des jeux de valeurs</w:t>
        </w:r>
        <w:r w:rsidR="00DC1ED8">
          <w:rPr>
            <w:noProof/>
            <w:webHidden/>
          </w:rPr>
          <w:tab/>
        </w:r>
        <w:r w:rsidR="00DC1ED8">
          <w:rPr>
            <w:noProof/>
            <w:webHidden/>
          </w:rPr>
          <w:fldChar w:fldCharType="begin"/>
        </w:r>
        <w:r w:rsidR="00DC1ED8">
          <w:rPr>
            <w:noProof/>
            <w:webHidden/>
          </w:rPr>
          <w:instrText xml:space="preserve"> PAGEREF _Toc146291978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715D11D7" w14:textId="7467DA91" w:rsidR="00DC1ED8" w:rsidRDefault="00000000">
      <w:pPr>
        <w:pStyle w:val="TM3"/>
        <w:rPr>
          <w:rFonts w:asciiTheme="minorHAnsi" w:eastAsiaTheme="minorEastAsia" w:hAnsiTheme="minorHAnsi" w:cstheme="minorBidi"/>
          <w:noProof/>
          <w:lang w:eastAsia="fr-FR" w:bidi="ar-SA"/>
        </w:rPr>
      </w:pPr>
      <w:hyperlink w:anchor="_Toc146291979" w:history="1">
        <w:r w:rsidR="00DC1ED8" w:rsidRPr="00864A58">
          <w:rPr>
            <w:rStyle w:val="Lienhypertexte"/>
            <w:noProof/>
          </w:rPr>
          <w:t>5.4.1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Comment distinguer </w:t>
        </w:r>
        <w:r w:rsidR="0034612A">
          <w:rPr>
            <w:rStyle w:val="Lienhypertexte"/>
            <w:noProof/>
          </w:rPr>
          <w:t>schematron</w:t>
        </w:r>
        <w:r w:rsidR="00DC1ED8" w:rsidRPr="00864A58">
          <w:rPr>
            <w:rStyle w:val="Lienhypertexte"/>
            <w:noProof/>
          </w:rPr>
          <w:t xml:space="preserve"> générique et </w:t>
        </w:r>
        <w:r w:rsidR="0034612A">
          <w:rPr>
            <w:rStyle w:val="Lienhypertexte"/>
            <w:noProof/>
          </w:rPr>
          <w:t>schematron</w:t>
        </w:r>
        <w:r w:rsidR="00DC1ED8" w:rsidRPr="00864A58">
          <w:rPr>
            <w:rStyle w:val="Lienhypertexte"/>
            <w:noProof/>
          </w:rPr>
          <w:t xml:space="preserve"> spécifique ?</w:t>
        </w:r>
        <w:r w:rsidR="00DC1ED8">
          <w:rPr>
            <w:noProof/>
            <w:webHidden/>
          </w:rPr>
          <w:tab/>
        </w:r>
        <w:r w:rsidR="00DC1ED8">
          <w:rPr>
            <w:noProof/>
            <w:webHidden/>
          </w:rPr>
          <w:fldChar w:fldCharType="begin"/>
        </w:r>
        <w:r w:rsidR="00DC1ED8">
          <w:rPr>
            <w:noProof/>
            <w:webHidden/>
          </w:rPr>
          <w:instrText xml:space="preserve"> PAGEREF _Toc146291979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1A82598C" w14:textId="751EE032" w:rsidR="00DC1ED8" w:rsidRDefault="00000000">
      <w:pPr>
        <w:pStyle w:val="TM3"/>
        <w:rPr>
          <w:rFonts w:asciiTheme="minorHAnsi" w:eastAsiaTheme="minorEastAsia" w:hAnsiTheme="minorHAnsi" w:cstheme="minorBidi"/>
          <w:noProof/>
          <w:lang w:eastAsia="fr-FR" w:bidi="ar-SA"/>
        </w:rPr>
      </w:pPr>
      <w:hyperlink w:anchor="_Toc146291980" w:history="1">
        <w:r w:rsidR="00DC1ED8" w:rsidRPr="00864A58">
          <w:rPr>
            <w:rStyle w:val="Lienhypertexte"/>
            <w:noProof/>
          </w:rPr>
          <w:t>5.4.2</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 JDV spécifiques à l’en-tête</w:t>
        </w:r>
        <w:r w:rsidR="00DC1ED8">
          <w:rPr>
            <w:noProof/>
            <w:webHidden/>
          </w:rPr>
          <w:tab/>
        </w:r>
        <w:r w:rsidR="00DC1ED8">
          <w:rPr>
            <w:noProof/>
            <w:webHidden/>
          </w:rPr>
          <w:fldChar w:fldCharType="begin"/>
        </w:r>
        <w:r w:rsidR="00DC1ED8">
          <w:rPr>
            <w:noProof/>
            <w:webHidden/>
          </w:rPr>
          <w:instrText xml:space="preserve"> PAGEREF _Toc146291980 \h </w:instrText>
        </w:r>
        <w:r w:rsidR="00DC1ED8">
          <w:rPr>
            <w:noProof/>
            <w:webHidden/>
          </w:rPr>
        </w:r>
        <w:r w:rsidR="00DC1ED8">
          <w:rPr>
            <w:noProof/>
            <w:webHidden/>
          </w:rPr>
          <w:fldChar w:fldCharType="separate"/>
        </w:r>
        <w:r w:rsidR="00392E73">
          <w:rPr>
            <w:noProof/>
            <w:webHidden/>
          </w:rPr>
          <w:t>23</w:t>
        </w:r>
        <w:r w:rsidR="00DC1ED8">
          <w:rPr>
            <w:noProof/>
            <w:webHidden/>
          </w:rPr>
          <w:fldChar w:fldCharType="end"/>
        </w:r>
      </w:hyperlink>
    </w:p>
    <w:p w14:paraId="15B20DD4" w14:textId="59C11951" w:rsidR="00DC1ED8" w:rsidRDefault="00000000">
      <w:pPr>
        <w:pStyle w:val="TM3"/>
        <w:rPr>
          <w:rFonts w:asciiTheme="minorHAnsi" w:eastAsiaTheme="minorEastAsia" w:hAnsiTheme="minorHAnsi" w:cstheme="minorBidi"/>
          <w:noProof/>
          <w:lang w:eastAsia="fr-FR" w:bidi="ar-SA"/>
        </w:rPr>
      </w:pPr>
      <w:hyperlink w:anchor="_Toc146291981" w:history="1">
        <w:r w:rsidR="00DC1ED8" w:rsidRPr="00864A58">
          <w:rPr>
            <w:rStyle w:val="Lienhypertexte"/>
            <w:noProof/>
          </w:rPr>
          <w:t>5.4.3</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génériques</w:t>
        </w:r>
        <w:r w:rsidR="00DC1ED8">
          <w:rPr>
            <w:noProof/>
            <w:webHidden/>
          </w:rPr>
          <w:tab/>
        </w:r>
        <w:r w:rsidR="00DC1ED8">
          <w:rPr>
            <w:noProof/>
            <w:webHidden/>
          </w:rPr>
          <w:fldChar w:fldCharType="begin"/>
        </w:r>
        <w:r w:rsidR="00DC1ED8">
          <w:rPr>
            <w:noProof/>
            <w:webHidden/>
          </w:rPr>
          <w:instrText xml:space="preserve"> PAGEREF _Toc146291981 \h </w:instrText>
        </w:r>
        <w:r w:rsidR="00DC1ED8">
          <w:rPr>
            <w:noProof/>
            <w:webHidden/>
          </w:rPr>
        </w:r>
        <w:r w:rsidR="00DC1ED8">
          <w:rPr>
            <w:noProof/>
            <w:webHidden/>
          </w:rPr>
          <w:fldChar w:fldCharType="separate"/>
        </w:r>
        <w:r w:rsidR="00392E73">
          <w:rPr>
            <w:noProof/>
            <w:webHidden/>
          </w:rPr>
          <w:t>24</w:t>
        </w:r>
        <w:r w:rsidR="00DC1ED8">
          <w:rPr>
            <w:noProof/>
            <w:webHidden/>
          </w:rPr>
          <w:fldChar w:fldCharType="end"/>
        </w:r>
      </w:hyperlink>
    </w:p>
    <w:p w14:paraId="6AC939CE" w14:textId="38CF03E3" w:rsidR="00DC1ED8" w:rsidRDefault="00000000">
      <w:pPr>
        <w:pStyle w:val="TM3"/>
        <w:rPr>
          <w:rFonts w:asciiTheme="minorHAnsi" w:eastAsiaTheme="minorEastAsia" w:hAnsiTheme="minorHAnsi" w:cstheme="minorBidi"/>
          <w:noProof/>
          <w:lang w:eastAsia="fr-FR" w:bidi="ar-SA"/>
        </w:rPr>
      </w:pPr>
      <w:hyperlink w:anchor="_Toc146291982" w:history="1">
        <w:r w:rsidR="00DC1ED8" w:rsidRPr="00864A58">
          <w:rPr>
            <w:rStyle w:val="Lienhypertexte"/>
            <w:noProof/>
          </w:rPr>
          <w:t>5.4.4</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spécifiques à un volet</w:t>
        </w:r>
        <w:r w:rsidR="00DC1ED8">
          <w:rPr>
            <w:noProof/>
            <w:webHidden/>
          </w:rPr>
          <w:tab/>
        </w:r>
        <w:r w:rsidR="00DC1ED8">
          <w:rPr>
            <w:noProof/>
            <w:webHidden/>
          </w:rPr>
          <w:fldChar w:fldCharType="begin"/>
        </w:r>
        <w:r w:rsidR="00DC1ED8">
          <w:rPr>
            <w:noProof/>
            <w:webHidden/>
          </w:rPr>
          <w:instrText xml:space="preserve"> PAGEREF _Toc146291982 \h </w:instrText>
        </w:r>
        <w:r w:rsidR="00DC1ED8">
          <w:rPr>
            <w:noProof/>
            <w:webHidden/>
          </w:rPr>
        </w:r>
        <w:r w:rsidR="00DC1ED8">
          <w:rPr>
            <w:noProof/>
            <w:webHidden/>
          </w:rPr>
          <w:fldChar w:fldCharType="separate"/>
        </w:r>
        <w:r w:rsidR="00392E73">
          <w:rPr>
            <w:noProof/>
            <w:webHidden/>
          </w:rPr>
          <w:t>25</w:t>
        </w:r>
        <w:r w:rsidR="00DC1ED8">
          <w:rPr>
            <w:noProof/>
            <w:webHidden/>
          </w:rPr>
          <w:fldChar w:fldCharType="end"/>
        </w:r>
      </w:hyperlink>
    </w:p>
    <w:p w14:paraId="44BB9217" w14:textId="79C56701" w:rsidR="00DC1ED8" w:rsidRDefault="00000000">
      <w:pPr>
        <w:pStyle w:val="TM2"/>
        <w:rPr>
          <w:rFonts w:asciiTheme="minorHAnsi" w:eastAsiaTheme="minorEastAsia" w:hAnsiTheme="minorHAnsi" w:cstheme="minorBidi"/>
          <w:noProof/>
          <w:lang w:eastAsia="fr-FR" w:bidi="ar-SA"/>
        </w:rPr>
      </w:pPr>
      <w:hyperlink w:anchor="_Toc146291983" w:history="1">
        <w:r w:rsidR="00DC1ED8" w:rsidRPr="00864A58">
          <w:rPr>
            <w:rStyle w:val="Lienhypertexte"/>
            <w:noProof/>
          </w:rPr>
          <w:t>5.5</w:t>
        </w:r>
        <w:r w:rsidR="00DC1ED8">
          <w:rPr>
            <w:rFonts w:asciiTheme="minorHAnsi" w:eastAsiaTheme="minorEastAsia" w:hAnsiTheme="minorHAnsi" w:cstheme="minorBidi"/>
            <w:noProof/>
            <w:lang w:eastAsia="fr-FR" w:bidi="ar-SA"/>
          </w:rPr>
          <w:tab/>
        </w:r>
        <w:r w:rsidR="00DC1ED8" w:rsidRPr="00864A58">
          <w:rPr>
            <w:rStyle w:val="Lienhypertexte"/>
            <w:noProof/>
          </w:rPr>
          <w:t>Validation sémantique (</w:t>
        </w:r>
        <w:r w:rsidR="0034612A">
          <w:rPr>
            <w:rStyle w:val="Lienhypertexte"/>
            <w:noProof/>
          </w:rPr>
          <w:t>schematron</w:t>
        </w:r>
        <w:r w:rsidR="00DC1ED8" w:rsidRPr="00864A58">
          <w:rPr>
            <w:rStyle w:val="Lienhypertexte"/>
            <w:noProof/>
          </w:rPr>
          <w:t xml:space="preserve"> terminologie.sch)</w:t>
        </w:r>
        <w:r w:rsidR="00DC1ED8">
          <w:rPr>
            <w:noProof/>
            <w:webHidden/>
          </w:rPr>
          <w:tab/>
        </w:r>
        <w:r w:rsidR="00DC1ED8">
          <w:rPr>
            <w:noProof/>
            <w:webHidden/>
          </w:rPr>
          <w:fldChar w:fldCharType="begin"/>
        </w:r>
        <w:r w:rsidR="00DC1ED8">
          <w:rPr>
            <w:noProof/>
            <w:webHidden/>
          </w:rPr>
          <w:instrText xml:space="preserve"> PAGEREF _Toc146291983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6AE058BD" w14:textId="4E166C37" w:rsidR="00DC1ED8" w:rsidRDefault="00000000">
      <w:pPr>
        <w:pStyle w:val="TM3"/>
        <w:rPr>
          <w:rFonts w:asciiTheme="minorHAnsi" w:eastAsiaTheme="minorEastAsia" w:hAnsiTheme="minorHAnsi" w:cstheme="minorBidi"/>
          <w:noProof/>
          <w:lang w:eastAsia="fr-FR" w:bidi="ar-SA"/>
        </w:rPr>
      </w:pPr>
      <w:hyperlink w:anchor="_Toc146291984" w:history="1">
        <w:r w:rsidR="00DC1ED8" w:rsidRPr="00864A58">
          <w:rPr>
            <w:rStyle w:val="Lienhypertexte"/>
            <w:noProof/>
          </w:rPr>
          <w:t>5.5.1</w:t>
        </w:r>
        <w:r w:rsidR="00DC1ED8">
          <w:rPr>
            <w:rFonts w:asciiTheme="minorHAnsi" w:eastAsiaTheme="minorEastAsia" w:hAnsiTheme="minorHAnsi" w:cstheme="minorBidi"/>
            <w:noProof/>
            <w:lang w:eastAsia="fr-FR" w:bidi="ar-SA"/>
          </w:rPr>
          <w:tab/>
        </w:r>
        <w:r w:rsidR="00DC1ED8" w:rsidRPr="00864A58">
          <w:rPr>
            <w:rStyle w:val="Lienhypertexte"/>
            <w:noProof/>
          </w:rPr>
          <w:t>Codes à vérifier dans les documents CDA</w:t>
        </w:r>
        <w:r w:rsidR="00DC1ED8">
          <w:rPr>
            <w:noProof/>
            <w:webHidden/>
          </w:rPr>
          <w:tab/>
        </w:r>
        <w:r w:rsidR="00DC1ED8">
          <w:rPr>
            <w:noProof/>
            <w:webHidden/>
          </w:rPr>
          <w:fldChar w:fldCharType="begin"/>
        </w:r>
        <w:r w:rsidR="00DC1ED8">
          <w:rPr>
            <w:noProof/>
            <w:webHidden/>
          </w:rPr>
          <w:instrText xml:space="preserve"> PAGEREF _Toc146291984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3BB94970" w14:textId="08A294D8" w:rsidR="00DC1ED8" w:rsidRDefault="00000000">
      <w:pPr>
        <w:pStyle w:val="TM3"/>
        <w:rPr>
          <w:rFonts w:asciiTheme="minorHAnsi" w:eastAsiaTheme="minorEastAsia" w:hAnsiTheme="minorHAnsi" w:cstheme="minorBidi"/>
          <w:noProof/>
          <w:lang w:eastAsia="fr-FR" w:bidi="ar-SA"/>
        </w:rPr>
      </w:pPr>
      <w:hyperlink w:anchor="_Toc146291985" w:history="1">
        <w:r w:rsidR="00DC1ED8" w:rsidRPr="00864A58">
          <w:rPr>
            <w:rStyle w:val="Lienhypertexte"/>
            <w:noProof/>
          </w:rPr>
          <w:t>5.5.2</w:t>
        </w:r>
        <w:r w:rsidR="00DC1ED8">
          <w:rPr>
            <w:rFonts w:asciiTheme="minorHAnsi" w:eastAsiaTheme="minorEastAsia" w:hAnsiTheme="minorHAnsi" w:cstheme="minorBidi"/>
            <w:noProof/>
            <w:lang w:eastAsia="fr-FR" w:bidi="ar-SA"/>
          </w:rPr>
          <w:tab/>
        </w:r>
        <w:r w:rsidR="00DC1ED8" w:rsidRPr="00864A58">
          <w:rPr>
            <w:rStyle w:val="Lienhypertexte"/>
            <w:noProof/>
          </w:rPr>
          <w:t>Fichiers de terminologies</w:t>
        </w:r>
        <w:r w:rsidR="00DC1ED8">
          <w:rPr>
            <w:noProof/>
            <w:webHidden/>
          </w:rPr>
          <w:tab/>
        </w:r>
        <w:r w:rsidR="00DC1ED8">
          <w:rPr>
            <w:noProof/>
            <w:webHidden/>
          </w:rPr>
          <w:fldChar w:fldCharType="begin"/>
        </w:r>
        <w:r w:rsidR="00DC1ED8">
          <w:rPr>
            <w:noProof/>
            <w:webHidden/>
          </w:rPr>
          <w:instrText xml:space="preserve"> PAGEREF _Toc146291985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4E43346A" w14:textId="7C983619" w:rsidR="00DC1ED8" w:rsidRDefault="00000000">
      <w:pPr>
        <w:pStyle w:val="TM3"/>
        <w:rPr>
          <w:rFonts w:asciiTheme="minorHAnsi" w:eastAsiaTheme="minorEastAsia" w:hAnsiTheme="minorHAnsi" w:cstheme="minorBidi"/>
          <w:noProof/>
          <w:lang w:eastAsia="fr-FR" w:bidi="ar-SA"/>
        </w:rPr>
      </w:pPr>
      <w:hyperlink w:anchor="_Toc146291986" w:history="1">
        <w:r w:rsidR="00DC1ED8" w:rsidRPr="00864A58">
          <w:rPr>
            <w:rStyle w:val="Lienhypertexte"/>
            <w:noProof/>
          </w:rPr>
          <w:t>5.5.3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Validation par </w:t>
        </w:r>
        <w:r w:rsidR="0034612A">
          <w:rPr>
            <w:rStyle w:val="Lienhypertexte"/>
            <w:noProof/>
          </w:rPr>
          <w:t>schematron</w:t>
        </w:r>
        <w:r w:rsidR="00DC1ED8">
          <w:rPr>
            <w:noProof/>
            <w:webHidden/>
          </w:rPr>
          <w:tab/>
        </w:r>
        <w:r w:rsidR="00DC1ED8">
          <w:rPr>
            <w:noProof/>
            <w:webHidden/>
          </w:rPr>
          <w:fldChar w:fldCharType="begin"/>
        </w:r>
        <w:r w:rsidR="00DC1ED8">
          <w:rPr>
            <w:noProof/>
            <w:webHidden/>
          </w:rPr>
          <w:instrText xml:space="preserve"> PAGEREF _Toc146291986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033EA17A" w14:textId="1CB6AA11" w:rsidR="00DC1ED8" w:rsidRDefault="00000000">
      <w:pPr>
        <w:pStyle w:val="TM1"/>
        <w:rPr>
          <w:rFonts w:asciiTheme="minorHAnsi" w:eastAsiaTheme="minorEastAsia" w:hAnsiTheme="minorHAnsi" w:cstheme="minorBidi"/>
          <w:noProof/>
          <w:lang w:eastAsia="fr-FR" w:bidi="ar-SA"/>
        </w:rPr>
      </w:pPr>
      <w:hyperlink w:anchor="_Toc146291987" w:history="1">
        <w:r w:rsidR="00DC1ED8" w:rsidRPr="00864A58">
          <w:rPr>
            <w:rStyle w:val="Lienhypertexte"/>
            <w:noProof/>
          </w:rPr>
          <w:t>6</w:t>
        </w:r>
        <w:r w:rsidR="00DC1ED8">
          <w:rPr>
            <w:rFonts w:asciiTheme="minorHAnsi" w:eastAsiaTheme="minorEastAsia" w:hAnsiTheme="minorHAnsi" w:cstheme="minorBidi"/>
            <w:noProof/>
            <w:lang w:eastAsia="fr-FR" w:bidi="ar-SA"/>
          </w:rPr>
          <w:tab/>
        </w:r>
        <w:r w:rsidR="00DC1ED8" w:rsidRPr="00864A58">
          <w:rPr>
            <w:rStyle w:val="Lienhypertexte"/>
            <w:noProof/>
          </w:rPr>
          <w:t>Procédure pour vérifier un document CDA</w:t>
        </w:r>
        <w:r w:rsidR="00DC1ED8">
          <w:rPr>
            <w:noProof/>
            <w:webHidden/>
          </w:rPr>
          <w:tab/>
        </w:r>
        <w:r w:rsidR="00DC1ED8">
          <w:rPr>
            <w:noProof/>
            <w:webHidden/>
          </w:rPr>
          <w:fldChar w:fldCharType="begin"/>
        </w:r>
        <w:r w:rsidR="00DC1ED8">
          <w:rPr>
            <w:noProof/>
            <w:webHidden/>
          </w:rPr>
          <w:instrText xml:space="preserve"> PAGEREF _Toc146291987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14C56611" w14:textId="4CFA1B9B" w:rsidR="00DC1ED8" w:rsidRDefault="00000000">
      <w:pPr>
        <w:pStyle w:val="TM2"/>
        <w:rPr>
          <w:rFonts w:asciiTheme="minorHAnsi" w:eastAsiaTheme="minorEastAsia" w:hAnsiTheme="minorHAnsi" w:cstheme="minorBidi"/>
          <w:noProof/>
          <w:lang w:eastAsia="fr-FR" w:bidi="ar-SA"/>
        </w:rPr>
      </w:pPr>
      <w:hyperlink w:anchor="_Toc146291988" w:history="1">
        <w:r w:rsidR="00DC1ED8" w:rsidRPr="00864A58">
          <w:rPr>
            <w:rStyle w:val="Lienhypertexte"/>
            <w:noProof/>
          </w:rPr>
          <w:t>6.1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Sélection du fichier CDA à tester et du </w:t>
        </w:r>
        <w:r w:rsidR="0034612A">
          <w:rPr>
            <w:rStyle w:val="Lienhypertexte"/>
            <w:noProof/>
          </w:rPr>
          <w:t>schematron</w:t>
        </w:r>
        <w:r w:rsidR="00DC1ED8" w:rsidRPr="00864A58">
          <w:rPr>
            <w:rStyle w:val="Lienhypertexte"/>
            <w:noProof/>
          </w:rPr>
          <w:t xml:space="preserve"> correspondant</w:t>
        </w:r>
        <w:r w:rsidR="00DC1ED8">
          <w:rPr>
            <w:noProof/>
            <w:webHidden/>
          </w:rPr>
          <w:tab/>
        </w:r>
        <w:r w:rsidR="00DC1ED8">
          <w:rPr>
            <w:noProof/>
            <w:webHidden/>
          </w:rPr>
          <w:fldChar w:fldCharType="begin"/>
        </w:r>
        <w:r w:rsidR="00DC1ED8">
          <w:rPr>
            <w:noProof/>
            <w:webHidden/>
          </w:rPr>
          <w:instrText xml:space="preserve"> PAGEREF _Toc146291988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73E95C1D" w14:textId="3980CA54" w:rsidR="00DC1ED8" w:rsidRDefault="00000000">
      <w:pPr>
        <w:pStyle w:val="TM2"/>
        <w:rPr>
          <w:rFonts w:asciiTheme="minorHAnsi" w:eastAsiaTheme="minorEastAsia" w:hAnsiTheme="minorHAnsi" w:cstheme="minorBidi"/>
          <w:noProof/>
          <w:lang w:eastAsia="fr-FR" w:bidi="ar-SA"/>
        </w:rPr>
      </w:pPr>
      <w:hyperlink w:anchor="_Toc146291989" w:history="1">
        <w:r w:rsidR="00DC1ED8" w:rsidRPr="00864A58">
          <w:rPr>
            <w:rStyle w:val="Lienhypertexte"/>
            <w:noProof/>
          </w:rPr>
          <w:t>6.2</w:t>
        </w:r>
        <w:r w:rsidR="00DC1ED8">
          <w:rPr>
            <w:rFonts w:asciiTheme="minorHAnsi" w:eastAsiaTheme="minorEastAsia" w:hAnsiTheme="minorHAnsi" w:cstheme="minorBidi"/>
            <w:noProof/>
            <w:lang w:eastAsia="fr-FR" w:bidi="ar-SA"/>
          </w:rPr>
          <w:tab/>
        </w:r>
        <w:r w:rsidR="00DC1ED8" w:rsidRPr="00864A58">
          <w:rPr>
            <w:rStyle w:val="Lienhypertexte"/>
            <w:noProof/>
          </w:rPr>
          <w:t>Lancement de la procédure de vérification de conformité du fichier CDA</w:t>
        </w:r>
        <w:r w:rsidR="00DC1ED8">
          <w:rPr>
            <w:noProof/>
            <w:webHidden/>
          </w:rPr>
          <w:tab/>
        </w:r>
        <w:r w:rsidR="00DC1ED8">
          <w:rPr>
            <w:noProof/>
            <w:webHidden/>
          </w:rPr>
          <w:fldChar w:fldCharType="begin"/>
        </w:r>
        <w:r w:rsidR="00DC1ED8">
          <w:rPr>
            <w:noProof/>
            <w:webHidden/>
          </w:rPr>
          <w:instrText xml:space="preserve"> PAGEREF _Toc146291989 \h </w:instrText>
        </w:r>
        <w:r w:rsidR="00DC1ED8">
          <w:rPr>
            <w:noProof/>
            <w:webHidden/>
          </w:rPr>
        </w:r>
        <w:r w:rsidR="00DC1ED8">
          <w:rPr>
            <w:noProof/>
            <w:webHidden/>
          </w:rPr>
          <w:fldChar w:fldCharType="separate"/>
        </w:r>
        <w:r w:rsidR="00392E73">
          <w:rPr>
            <w:noProof/>
            <w:webHidden/>
          </w:rPr>
          <w:t>31</w:t>
        </w:r>
        <w:r w:rsidR="00DC1ED8">
          <w:rPr>
            <w:noProof/>
            <w:webHidden/>
          </w:rPr>
          <w:fldChar w:fldCharType="end"/>
        </w:r>
      </w:hyperlink>
    </w:p>
    <w:p w14:paraId="5A7FAF62" w14:textId="3AE228E8" w:rsidR="00DC1ED8" w:rsidRDefault="00000000">
      <w:pPr>
        <w:pStyle w:val="TM2"/>
        <w:rPr>
          <w:rFonts w:asciiTheme="minorHAnsi" w:eastAsiaTheme="minorEastAsia" w:hAnsiTheme="minorHAnsi" w:cstheme="minorBidi"/>
          <w:noProof/>
          <w:lang w:eastAsia="fr-FR" w:bidi="ar-SA"/>
        </w:rPr>
      </w:pPr>
      <w:hyperlink w:anchor="_Toc146291990" w:history="1">
        <w:r w:rsidR="00DC1ED8" w:rsidRPr="00864A58">
          <w:rPr>
            <w:rStyle w:val="Lienhypertexte"/>
            <w:noProof/>
          </w:rPr>
          <w:t>6.3</w:t>
        </w:r>
        <w:r w:rsidR="00DC1ED8">
          <w:rPr>
            <w:rFonts w:asciiTheme="minorHAnsi" w:eastAsiaTheme="minorEastAsia" w:hAnsiTheme="minorHAnsi" w:cstheme="minorBidi"/>
            <w:noProof/>
            <w:lang w:eastAsia="fr-FR" w:bidi="ar-SA"/>
          </w:rPr>
          <w:tab/>
        </w:r>
        <w:r w:rsidR="00DC1ED8" w:rsidRPr="00864A58">
          <w:rPr>
            <w:rStyle w:val="Lienhypertexte"/>
            <w:noProof/>
          </w:rPr>
          <w:t>Visualisation des rapports de conformité</w:t>
        </w:r>
        <w:r w:rsidR="00DC1ED8">
          <w:rPr>
            <w:noProof/>
            <w:webHidden/>
          </w:rPr>
          <w:tab/>
        </w:r>
        <w:r w:rsidR="00DC1ED8">
          <w:rPr>
            <w:noProof/>
            <w:webHidden/>
          </w:rPr>
          <w:fldChar w:fldCharType="begin"/>
        </w:r>
        <w:r w:rsidR="00DC1ED8">
          <w:rPr>
            <w:noProof/>
            <w:webHidden/>
          </w:rPr>
          <w:instrText xml:space="preserve"> PAGEREF _Toc146291990 \h </w:instrText>
        </w:r>
        <w:r w:rsidR="00DC1ED8">
          <w:rPr>
            <w:noProof/>
            <w:webHidden/>
          </w:rPr>
        </w:r>
        <w:r w:rsidR="00DC1ED8">
          <w:rPr>
            <w:noProof/>
            <w:webHidden/>
          </w:rPr>
          <w:fldChar w:fldCharType="separate"/>
        </w:r>
        <w:r w:rsidR="00392E73">
          <w:rPr>
            <w:noProof/>
            <w:webHidden/>
          </w:rPr>
          <w:t>32</w:t>
        </w:r>
        <w:r w:rsidR="00DC1ED8">
          <w:rPr>
            <w:noProof/>
            <w:webHidden/>
          </w:rPr>
          <w:fldChar w:fldCharType="end"/>
        </w:r>
      </w:hyperlink>
    </w:p>
    <w:p w14:paraId="6F781D56" w14:textId="06CE9377" w:rsidR="00DC1ED8" w:rsidRDefault="00000000">
      <w:pPr>
        <w:pStyle w:val="TM1"/>
        <w:rPr>
          <w:rFonts w:asciiTheme="minorHAnsi" w:eastAsiaTheme="minorEastAsia" w:hAnsiTheme="minorHAnsi" w:cstheme="minorBidi"/>
          <w:noProof/>
          <w:lang w:eastAsia="fr-FR" w:bidi="ar-SA"/>
        </w:rPr>
      </w:pPr>
      <w:hyperlink w:anchor="_Toc146291991" w:history="1">
        <w:r w:rsidR="00DC1ED8" w:rsidRPr="00864A58">
          <w:rPr>
            <w:rStyle w:val="Lienhypertexte"/>
            <w:noProof/>
          </w:rPr>
          <w:t>7</w:t>
        </w:r>
        <w:r w:rsidR="00DC1ED8">
          <w:rPr>
            <w:rFonts w:asciiTheme="minorHAnsi" w:eastAsiaTheme="minorEastAsia" w:hAnsiTheme="minorHAnsi" w:cstheme="minorBidi"/>
            <w:noProof/>
            <w:lang w:eastAsia="fr-FR" w:bidi="ar-SA"/>
          </w:rPr>
          <w:tab/>
        </w:r>
        <w:r w:rsidR="00DC1ED8" w:rsidRPr="00864A58">
          <w:rPr>
            <w:rStyle w:val="Lienhypertexte"/>
            <w:noProof/>
          </w:rPr>
          <w:t>Historique des évolutions</w:t>
        </w:r>
        <w:r w:rsidR="00DC1ED8">
          <w:rPr>
            <w:noProof/>
            <w:webHidden/>
          </w:rPr>
          <w:tab/>
        </w:r>
        <w:r w:rsidR="00DC1ED8">
          <w:rPr>
            <w:noProof/>
            <w:webHidden/>
          </w:rPr>
          <w:fldChar w:fldCharType="begin"/>
        </w:r>
        <w:r w:rsidR="00DC1ED8">
          <w:rPr>
            <w:noProof/>
            <w:webHidden/>
          </w:rPr>
          <w:instrText xml:space="preserve"> PAGEREF _Toc146291991 \h </w:instrText>
        </w:r>
        <w:r w:rsidR="00DC1ED8">
          <w:rPr>
            <w:noProof/>
            <w:webHidden/>
          </w:rPr>
        </w:r>
        <w:r w:rsidR="00DC1ED8">
          <w:rPr>
            <w:noProof/>
            <w:webHidden/>
          </w:rPr>
          <w:fldChar w:fldCharType="separate"/>
        </w:r>
        <w:r w:rsidR="00392E73">
          <w:rPr>
            <w:noProof/>
            <w:webHidden/>
          </w:rPr>
          <w:t>33</w:t>
        </w:r>
        <w:r w:rsidR="00DC1ED8">
          <w:rPr>
            <w:noProof/>
            <w:webHidden/>
          </w:rPr>
          <w:fldChar w:fldCharType="end"/>
        </w:r>
      </w:hyperlink>
    </w:p>
    <w:p w14:paraId="45A7C3A3" w14:textId="6E0A6B2B"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46291948"/>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r w:rsidR="00D351DF" w:rsidRPr="00857596">
        <w:rPr>
          <w:rFonts w:asciiTheme="minorHAnsi" w:hAnsiTheme="minorHAnsi" w:cstheme="minorHAnsi"/>
          <w:b/>
          <w:i/>
          <w:sz w:val="20"/>
          <w:szCs w:val="20"/>
        </w:rPr>
        <w:t>testContenuCDA</w:t>
      </w:r>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46291949"/>
      <w:r w:rsidRPr="008B5193">
        <w:t>Récupération de l’outil testContenuCDA</w:t>
      </w:r>
      <w:bookmarkEnd w:id="3"/>
    </w:p>
    <w:p w14:paraId="051014F0" w14:textId="4D74866A"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sur Github</w:t>
      </w:r>
      <w:r w:rsidR="007414A0" w:rsidRPr="00857596">
        <w:rPr>
          <w:rFonts w:asciiTheme="minorHAnsi" w:hAnsiTheme="minorHAnsi" w:cstheme="minorHAnsi"/>
          <w:sz w:val="20"/>
          <w:szCs w:val="20"/>
        </w:rPr>
        <w:t xml:space="preserve"> : </w:t>
      </w:r>
      <w:hyperlink r:id="rId10" w:history="1">
        <w:r w:rsidR="00722D82">
          <w:rPr>
            <w:rStyle w:val="Lienhypertexte"/>
            <w:rFonts w:asciiTheme="minorHAnsi" w:hAnsiTheme="minorHAnsi" w:cstheme="minorHAnsi"/>
            <w:sz w:val="20"/>
            <w:szCs w:val="20"/>
          </w:rPr>
          <w:t>https://github.com/ansforge/TestCon</w:t>
        </w:r>
        <w:r w:rsidR="00722D82">
          <w:rPr>
            <w:rStyle w:val="Lienhypertexte"/>
            <w:rFonts w:asciiTheme="minorHAnsi" w:hAnsiTheme="minorHAnsi" w:cstheme="minorHAnsi"/>
            <w:sz w:val="20"/>
            <w:szCs w:val="20"/>
          </w:rPr>
          <w:t>t</w:t>
        </w:r>
        <w:r w:rsidR="00722D82">
          <w:rPr>
            <w:rStyle w:val="Lienhypertexte"/>
            <w:rFonts w:asciiTheme="minorHAnsi" w:hAnsiTheme="minorHAnsi" w:cstheme="minorHAnsi"/>
            <w:sz w:val="20"/>
            <w:szCs w:val="20"/>
          </w:rPr>
          <w:t>enuCDA-3-0</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3DB56407" w14:textId="250E8FAC" w:rsidR="00E12D5A" w:rsidRPr="00857596" w:rsidRDefault="003B5706" w:rsidP="008E0992">
      <w:pPr>
        <w:rPr>
          <w:rFonts w:asciiTheme="minorHAnsi" w:hAnsiTheme="minorHAnsi" w:cstheme="minorHAnsi"/>
          <w:sz w:val="20"/>
          <w:szCs w:val="20"/>
        </w:rPr>
      </w:pPr>
      <w:r w:rsidRPr="003B5706">
        <w:rPr>
          <w:rFonts w:asciiTheme="minorHAnsi" w:hAnsiTheme="minorHAnsi" w:cstheme="minorHAnsi"/>
          <w:noProof/>
          <w:sz w:val="18"/>
          <w:szCs w:val="18"/>
          <w:bdr w:val="single" w:sz="4" w:space="0" w:color="auto"/>
        </w:rPr>
        <w:drawing>
          <wp:inline distT="0" distB="0" distL="0" distR="0" wp14:anchorId="1A9A120D" wp14:editId="03D7E1D1">
            <wp:extent cx="5760720" cy="3522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2345"/>
                    </a:xfrm>
                    <a:prstGeom prst="rect">
                      <a:avLst/>
                    </a:prstGeom>
                  </pic:spPr>
                </pic:pic>
              </a:graphicData>
            </a:graphic>
          </wp:inline>
        </w:drawing>
      </w: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46291950"/>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46291951"/>
      <w:r w:rsidRPr="008B5193">
        <w:lastRenderedPageBreak/>
        <w:t>Contenu du répertoire testContenuCDA</w:t>
      </w:r>
      <w:bookmarkEnd w:id="5"/>
    </w:p>
    <w:p w14:paraId="6D96FF8A" w14:textId="77777777" w:rsidR="00780452" w:rsidRPr="00857596" w:rsidRDefault="00244EB1" w:rsidP="00857596">
      <w:pPr>
        <w:pStyle w:val="Titre2"/>
      </w:pPr>
      <w:bookmarkStart w:id="6" w:name="_Toc146291952"/>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windows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r w:rsidR="0044425A" w:rsidRPr="00857596">
        <w:rPr>
          <w:rFonts w:asciiTheme="minorHAnsi" w:hAnsiTheme="minorHAnsi" w:cstheme="minorHAnsi"/>
          <w:bCs/>
          <w:sz w:val="20"/>
          <w:szCs w:val="20"/>
        </w:rPr>
        <w:t>ExemplesCDA</w:t>
      </w:r>
      <w:r w:rsidRPr="00857596">
        <w:rPr>
          <w:rFonts w:asciiTheme="minorHAnsi" w:hAnsiTheme="minorHAnsi" w:cstheme="minorHAnsi"/>
          <w:b/>
          <w:color w:val="0070C0"/>
          <w:sz w:val="20"/>
          <w:szCs w:val="20"/>
        </w:rPr>
        <w:t>.</w:t>
      </w: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46291953"/>
      <w:r w:rsidRPr="00857596">
        <w:t>Répertoire ExemplesCDA</w:t>
      </w:r>
      <w:bookmarkEnd w:id="7"/>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r w:rsidR="00F50D01" w:rsidRPr="00857596">
        <w:rPr>
          <w:rFonts w:asciiTheme="minorHAnsi" w:hAnsiTheme="minorHAnsi" w:cstheme="minorHAnsi"/>
          <w:bCs/>
          <w:sz w:val="20"/>
          <w:szCs w:val="20"/>
        </w:rPr>
        <w:t>ExemplesCDA</w:t>
      </w:r>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366EF76E" w14:textId="77777777" w:rsidR="000D5C45" w:rsidRPr="00857596" w:rsidRDefault="000D5C45" w:rsidP="00857596">
      <w:pPr>
        <w:pStyle w:val="Titre2"/>
      </w:pPr>
      <w:bookmarkStart w:id="8" w:name="_Toc146291954"/>
      <w:r w:rsidRPr="00857596">
        <w:lastRenderedPageBreak/>
        <w:t>Répertoire FeuilleDeStyle</w:t>
      </w:r>
      <w:bookmarkEnd w:id="8"/>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4597CB1" w14:textId="0210B343" w:rsidR="0007683C" w:rsidRPr="00F35A79" w:rsidRDefault="008458E5"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CDA-FO</w:t>
      </w:r>
      <w:r w:rsidR="000223CC" w:rsidRPr="00F35A79">
        <w:rPr>
          <w:rFonts w:asciiTheme="minorHAnsi" w:hAnsiTheme="minorHAnsi" w:cstheme="minorHAnsi"/>
          <w:b/>
          <w:bCs/>
          <w:sz w:val="20"/>
          <w:szCs w:val="20"/>
        </w:rPr>
        <w:t xml:space="preserve">.xsl </w:t>
      </w:r>
      <w:r w:rsidR="0007683C" w:rsidRPr="00F35A79">
        <w:rPr>
          <w:rFonts w:asciiTheme="minorHAnsi" w:hAnsiTheme="minorHAnsi" w:cstheme="minorHAnsi"/>
          <w:b/>
          <w:bCs/>
          <w:sz w:val="20"/>
          <w:szCs w:val="20"/>
        </w:rPr>
        <w:t xml:space="preserve">: </w:t>
      </w:r>
      <w:r w:rsidR="0007683C" w:rsidRPr="00F35A79">
        <w:rPr>
          <w:rFonts w:asciiTheme="minorHAnsi" w:hAnsiTheme="minorHAnsi" w:cstheme="minorHAnsi"/>
          <w:sz w:val="20"/>
          <w:szCs w:val="20"/>
        </w:rPr>
        <w:t>Feuille de style - fichier principal</w:t>
      </w:r>
    </w:p>
    <w:p w14:paraId="527B75D1"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857596">
        <w:rPr>
          <w:rFonts w:asciiTheme="minorHAnsi" w:hAnsiTheme="minorHAnsi" w:cstheme="minorHAnsi"/>
          <w:b/>
          <w:bCs/>
          <w:sz w:val="20"/>
          <w:szCs w:val="20"/>
        </w:rPr>
        <w:t>cda_l10n.xml</w:t>
      </w:r>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6563B41B"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cda_l10n.xsd : </w:t>
      </w:r>
      <w:r w:rsidRPr="00F35A79">
        <w:rPr>
          <w:rFonts w:asciiTheme="minorHAnsi" w:hAnsiTheme="minorHAnsi" w:cstheme="minorHAnsi"/>
          <w:sz w:val="20"/>
          <w:szCs w:val="20"/>
        </w:rPr>
        <w:t>Schema relatif à cda_l10n.xml</w:t>
      </w:r>
    </w:p>
    <w:p w14:paraId="3B1E27A7" w14:textId="77777777" w:rsidR="00615959" w:rsidRPr="00F35A79" w:rsidRDefault="00615959"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cda_l10n.xsl : </w:t>
      </w:r>
      <w:r w:rsidRPr="00F35A79">
        <w:rPr>
          <w:rFonts w:asciiTheme="minorHAnsi" w:hAnsiTheme="minorHAnsi" w:cstheme="minorHAnsi"/>
          <w:sz w:val="20"/>
          <w:szCs w:val="20"/>
        </w:rPr>
        <w:t>Feuille de style pour cda_l10n.xml</w:t>
      </w:r>
      <w:r w:rsidRPr="00F35A79">
        <w:rPr>
          <w:rFonts w:asciiTheme="minorHAnsi" w:hAnsiTheme="minorHAnsi" w:cstheme="minorHAnsi"/>
          <w:b/>
          <w:bCs/>
          <w:sz w:val="20"/>
          <w:szCs w:val="20"/>
        </w:rPr>
        <w:t xml:space="preserve"> </w:t>
      </w:r>
    </w:p>
    <w:p w14:paraId="381165B2" w14:textId="2FC7603F" w:rsidR="0007683C" w:rsidRPr="00AD1F85" w:rsidRDefault="00092953"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cda_narrativeblock.xml</w:t>
      </w:r>
      <w:r w:rsidR="0007683C" w:rsidRPr="00857596">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D05062">
        <w:rPr>
          <w:rFonts w:asciiTheme="minorHAnsi" w:hAnsiTheme="minorHAnsi" w:cstheme="minorHAnsi"/>
          <w:sz w:val="20"/>
          <w:szCs w:val="20"/>
        </w:rPr>
        <w:t>L</w:t>
      </w:r>
      <w:r w:rsidR="00F35A79" w:rsidRPr="00F35A79">
        <w:rPr>
          <w:rFonts w:asciiTheme="minorHAnsi" w:hAnsiTheme="minorHAnsi" w:cstheme="minorHAnsi"/>
          <w:sz w:val="20"/>
          <w:szCs w:val="20"/>
        </w:rPr>
        <w:t>iste les attributs possibles pour chaque élément de la partie narrative</w:t>
      </w:r>
    </w:p>
    <w:p w14:paraId="192F0ECC" w14:textId="544010A4" w:rsidR="00AD1F85"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CDAHeaderToXDM</w:t>
      </w:r>
      <w:r w:rsidR="00CB34D6">
        <w:rPr>
          <w:rFonts w:asciiTheme="minorHAnsi" w:hAnsiTheme="minorHAnsi" w:cstheme="minorHAnsi"/>
          <w:b/>
          <w:bCs/>
          <w:sz w:val="20"/>
          <w:szCs w:val="20"/>
        </w:rPr>
        <w:t xml:space="preserve"> : </w:t>
      </w:r>
      <w:r w:rsidR="00CB34D6" w:rsidRPr="00CB34D6">
        <w:rPr>
          <w:rFonts w:asciiTheme="minorHAnsi" w:hAnsiTheme="minorHAnsi" w:cstheme="minorHAnsi"/>
          <w:sz w:val="20"/>
          <w:szCs w:val="20"/>
        </w:rPr>
        <w:t>génére un document xml metatada qui répondent aux exigences du profil XDM.</w:t>
      </w:r>
    </w:p>
    <w:p w14:paraId="46789520" w14:textId="59376503" w:rsidR="00AD1F85"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cda_CRBIO</w:t>
      </w:r>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spécifique au compte rendu de biologie</w:t>
      </w:r>
    </w:p>
    <w:p w14:paraId="07AE222B" w14:textId="5ADD9EDF" w:rsidR="00AD1F85" w:rsidRPr="00F35A79"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CDA-ePrescription</w:t>
      </w:r>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xml:space="preserve">– spécifique </w:t>
      </w:r>
      <w:r w:rsidR="006C00FA">
        <w:rPr>
          <w:rFonts w:asciiTheme="minorHAnsi" w:hAnsiTheme="minorHAnsi" w:cstheme="minorHAnsi"/>
          <w:sz w:val="20"/>
          <w:szCs w:val="20"/>
        </w:rPr>
        <w:t>à la ePrescription</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4FB8A624" w14:textId="45D16DA1" w:rsidR="002200F4" w:rsidRPr="00E814FD" w:rsidRDefault="002200F4">
      <w:pPr>
        <w:spacing w:after="0"/>
        <w:jc w:val="left"/>
        <w:rPr>
          <w:rFonts w:asciiTheme="minorHAnsi" w:hAnsiTheme="minorHAnsi" w:cstheme="minorHAnsi"/>
          <w:b/>
          <w:bCs/>
          <w:sz w:val="18"/>
          <w:szCs w:val="18"/>
        </w:rPr>
      </w:pPr>
    </w:p>
    <w:p w14:paraId="2CE78C0B" w14:textId="77777777" w:rsidR="005102F3" w:rsidRPr="00857596" w:rsidRDefault="00EE3434" w:rsidP="00857596">
      <w:pPr>
        <w:pStyle w:val="Titre2"/>
      </w:pPr>
      <w:bookmarkStart w:id="9" w:name="_Toc146291955"/>
      <w:r w:rsidRPr="00857596">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46291956"/>
      <w:bookmarkStart w:id="11" w:name="_Hlk108103085"/>
      <w:r w:rsidRPr="00E814FD">
        <w:t>Répertoire infrastructure</w:t>
      </w:r>
      <w:r w:rsidR="00EE3434" w:rsidRPr="00E814FD">
        <w:t>\cda</w:t>
      </w:r>
      <w:bookmarkEnd w:id="10"/>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11694882" w14:textId="31DA574B" w:rsidR="003F79A1"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F0569F3" w14:textId="77777777" w:rsidR="00270AD0" w:rsidRPr="00857596" w:rsidRDefault="00270AD0" w:rsidP="00857596">
      <w:pPr>
        <w:pStyle w:val="Titre2"/>
      </w:pPr>
      <w:bookmarkStart w:id="12" w:name="_Toc146291957"/>
      <w:r w:rsidRPr="00857596">
        <w:t>Répertoire jeuxDeValeurs</w:t>
      </w:r>
      <w:bookmarkEnd w:id="12"/>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51D8B672" w14:textId="2053A6FF" w:rsidR="00A55AEA" w:rsidRPr="00E814FD" w:rsidRDefault="00A55AEA">
      <w:pPr>
        <w:spacing w:after="0"/>
        <w:jc w:val="left"/>
        <w:rPr>
          <w:rFonts w:asciiTheme="minorHAnsi" w:hAnsiTheme="minorHAnsi" w:cstheme="minorHAnsi"/>
          <w:b/>
          <w:bCs/>
          <w:sz w:val="18"/>
          <w:szCs w:val="18"/>
        </w:rPr>
      </w:pPr>
    </w:p>
    <w:p w14:paraId="0F2D7F61" w14:textId="123D39A2" w:rsidR="008C7F3B" w:rsidRPr="00857596" w:rsidRDefault="008C7F3B" w:rsidP="00857596">
      <w:pPr>
        <w:pStyle w:val="Titre2"/>
      </w:pPr>
      <w:bookmarkStart w:id="13" w:name="_Toc146291958"/>
      <w:r w:rsidRPr="00857596">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359514FC"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s de vérification de conformité aux modèles de documents CDA du CI-SIS. Chaque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 est présent sous sa forme source </w:t>
      </w:r>
      <w:r w:rsidR="008C7F3B" w:rsidRPr="00857596">
        <w:rPr>
          <w:rFonts w:asciiTheme="minorHAnsi" w:hAnsiTheme="minorHAnsi" w:cstheme="minorHAnsi"/>
          <w:b/>
          <w:i/>
          <w:sz w:val="20"/>
          <w:szCs w:val="20"/>
        </w:rPr>
        <w:t>unSchematron.sch</w:t>
      </w:r>
      <w:r w:rsidR="008C7F3B" w:rsidRPr="00857596">
        <w:rPr>
          <w:rFonts w:asciiTheme="minorHAnsi" w:hAnsiTheme="minorHAnsi" w:cstheme="minorHAnsi"/>
          <w:sz w:val="20"/>
          <w:szCs w:val="20"/>
        </w:rPr>
        <w:t xml:space="preserve"> </w:t>
      </w:r>
    </w:p>
    <w:p w14:paraId="585A4136" w14:textId="46F3A7D8"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appelés par 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des documents.</w:t>
      </w:r>
    </w:p>
    <w:p w14:paraId="1984A982" w14:textId="5F07FB0C"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46291959"/>
      <w:r w:rsidRPr="00E814FD">
        <w:t>Répertoire schematrons/abstract</w:t>
      </w:r>
      <w:bookmarkEnd w:id="14"/>
    </w:p>
    <w:p w14:paraId="5A409711" w14:textId="5EE17A2E" w:rsidR="00537D28" w:rsidRPr="00E814FD" w:rsidRDefault="00267531" w:rsidP="0095759F">
      <w:pPr>
        <w:rPr>
          <w:rFonts w:asciiTheme="minorHAnsi" w:hAnsiTheme="minorHAnsi" w:cstheme="minorHAnsi"/>
          <w:sz w:val="18"/>
          <w:szCs w:val="18"/>
        </w:rPr>
      </w:pPr>
      <w:r w:rsidRPr="00267531">
        <w:rPr>
          <w:rFonts w:asciiTheme="minorHAnsi" w:hAnsiTheme="minorHAnsi" w:cstheme="minorHAnsi"/>
          <w:sz w:val="18"/>
          <w:szCs w:val="18"/>
        </w:rPr>
        <w:drawing>
          <wp:inline distT="0" distB="0" distL="0" distR="0" wp14:anchorId="0B192310" wp14:editId="2F369963">
            <wp:extent cx="2354580" cy="3038632"/>
            <wp:effectExtent l="0" t="0" r="7620" b="9525"/>
            <wp:docPr id="13842146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4625" name="Image 1" descr="Une image contenant texte, capture d’écran, Police, nombre&#10;&#10;Description générée automatiquement"/>
                    <pic:cNvPicPr/>
                  </pic:nvPicPr>
                  <pic:blipFill>
                    <a:blip r:embed="rId22"/>
                    <a:stretch>
                      <a:fillRect/>
                    </a:stretch>
                  </pic:blipFill>
                  <pic:spPr>
                    <a:xfrm>
                      <a:off x="0" y="0"/>
                      <a:ext cx="2355250" cy="3039497"/>
                    </a:xfrm>
                    <a:prstGeom prst="rect">
                      <a:avLst/>
                    </a:prstGeom>
                  </pic:spPr>
                </pic:pic>
              </a:graphicData>
            </a:graphic>
          </wp:inline>
        </w:drawing>
      </w:r>
    </w:p>
    <w:p w14:paraId="2A60D165" w14:textId="33447B2A"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xml:space="preserve">, exploitables par d’autres patterns depuis n’importe quel </w:t>
      </w:r>
      <w:r w:rsidR="0034612A">
        <w:rPr>
          <w:rFonts w:asciiTheme="minorHAnsi" w:hAnsiTheme="minorHAnsi" w:cstheme="minorHAnsi"/>
          <w:sz w:val="20"/>
          <w:szCs w:val="20"/>
        </w:rPr>
        <w:t>schematron</w:t>
      </w:r>
      <w:r w:rsidRPr="00857596">
        <w:rPr>
          <w:rFonts w:asciiTheme="minorHAnsi" w:hAnsiTheme="minorHAnsi" w:cstheme="minorHAnsi"/>
          <w:sz w:val="20"/>
          <w:szCs w:val="20"/>
        </w:rPr>
        <w:t>.</w:t>
      </w:r>
    </w:p>
    <w:p w14:paraId="49B48735" w14:textId="5CA743D4" w:rsidR="00F642BD" w:rsidRPr="00E814FD" w:rsidRDefault="00F642BD">
      <w:pPr>
        <w:spacing w:after="0"/>
        <w:jc w:val="left"/>
        <w:rPr>
          <w:rFonts w:asciiTheme="minorHAnsi" w:hAnsiTheme="minorHAnsi" w:cstheme="minorHAnsi"/>
          <w:b/>
          <w:bCs/>
          <w:i/>
          <w:iCs/>
          <w:sz w:val="18"/>
          <w:szCs w:val="18"/>
        </w:rPr>
      </w:pPr>
    </w:p>
    <w:p w14:paraId="2DB3EB73" w14:textId="77777777" w:rsidR="00AC0913" w:rsidRPr="00E814FD" w:rsidRDefault="00AC0913" w:rsidP="00857596">
      <w:pPr>
        <w:pStyle w:val="Titre3"/>
      </w:pPr>
      <w:bookmarkStart w:id="15" w:name="_Toc146291960"/>
      <w:r w:rsidRPr="00E814FD">
        <w:t>Répertoire schematrons/include</w:t>
      </w:r>
      <w:bookmarkEnd w:id="15"/>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5B8FA65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s</w:t>
      </w:r>
      <w:r w:rsidR="00B77DBE" w:rsidRPr="00857596">
        <w:rPr>
          <w:rFonts w:asciiTheme="minorHAnsi" w:hAnsiTheme="minorHAnsi" w:cstheme="minorHAnsi"/>
          <w:sz w:val="20"/>
          <w:szCs w:val="20"/>
        </w:rPr>
        <w:t xml:space="preserve"> classés dans les sous-répertoires présentés ci-dessus.</w:t>
      </w:r>
    </w:p>
    <w:p w14:paraId="7BB073DB" w14:textId="77777777" w:rsidR="008C39F2" w:rsidRPr="00593497" w:rsidRDefault="00B77DBE" w:rsidP="00593497">
      <w:pPr>
        <w:pStyle w:val="Titre4"/>
      </w:pPr>
      <w:r w:rsidRPr="00593497">
        <w:t>R</w:t>
      </w:r>
      <w:r w:rsidR="008C39F2" w:rsidRPr="00593497">
        <w:t xml:space="preserve">épertoire </w:t>
      </w:r>
      <w:r w:rsidRPr="00593497">
        <w:t>schematrons/include/en-tete</w:t>
      </w:r>
    </w:p>
    <w:p w14:paraId="3B598488" w14:textId="19FE4C84" w:rsidR="008C39F2" w:rsidRPr="00593497" w:rsidRDefault="00B77DBE" w:rsidP="00B77DBE">
      <w:pPr>
        <w:rPr>
          <w:rFonts w:asciiTheme="minorHAnsi" w:hAnsiTheme="minorHAnsi" w:cstheme="minorHAnsi"/>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 xml:space="preserve">contient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593497" w:rsidRDefault="00B77DBE" w:rsidP="00593497">
      <w:pPr>
        <w:pStyle w:val="Titre4"/>
      </w:pPr>
      <w:r w:rsidRPr="00593497">
        <w:t>Répertoire schematrons/include/</w:t>
      </w:r>
      <w:r w:rsidR="008C39F2" w:rsidRPr="00593497">
        <w:t>entrées</w:t>
      </w:r>
    </w:p>
    <w:p w14:paraId="1DCDDC50" w14:textId="239E20E0"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lastRenderedPageBreak/>
        <w:t>Répertoire schematrons/include/</w:t>
      </w:r>
      <w:r w:rsidR="008C39F2" w:rsidRPr="00E814FD">
        <w:t>jeuxDeValeurs</w:t>
      </w:r>
    </w:p>
    <w:p w14:paraId="3D027FF0" w14:textId="43641C4D"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 xml:space="preserve">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 jeux de valeurs spécifiques à ce modèle.</w:t>
      </w:r>
    </w:p>
    <w:p w14:paraId="23F2E857" w14:textId="49B1FCB5"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r w:rsidR="0034612A">
        <w:rPr>
          <w:rFonts w:asciiTheme="minorHAnsi" w:hAnsiTheme="minorHAnsi" w:cstheme="minorHAnsi"/>
          <w:b/>
          <w:sz w:val="20"/>
          <w:szCs w:val="20"/>
        </w:rPr>
        <w:t>schematron</w:t>
      </w:r>
      <w:r w:rsidRPr="00593497">
        <w:rPr>
          <w:rFonts w:asciiTheme="minorHAnsi" w:hAnsiTheme="minorHAnsi" w:cstheme="minorHAnsi"/>
          <w:b/>
          <w:sz w:val="20"/>
          <w:szCs w:val="20"/>
        </w:rPr>
        <w:t>s de JDV génériques</w:t>
      </w:r>
      <w:r w:rsidRPr="00593497">
        <w:rPr>
          <w:rFonts w:asciiTheme="minorHAnsi" w:hAnsiTheme="minorHAnsi" w:cstheme="minorHAnsi"/>
          <w:sz w:val="20"/>
          <w:szCs w:val="20"/>
        </w:rPr>
        <w:t xml:space="preserve"> (JDV utilisés dans plusieurs documents, sections ou entrées)</w:t>
      </w:r>
    </w:p>
    <w:p w14:paraId="38C81664" w14:textId="76312E9B" w:rsidR="00B77DBE" w:rsidRPr="00E814FD" w:rsidRDefault="00267531" w:rsidP="00E02560">
      <w:pPr>
        <w:ind w:left="1416"/>
        <w:rPr>
          <w:rFonts w:asciiTheme="minorHAnsi" w:hAnsiTheme="minorHAnsi" w:cstheme="minorHAnsi"/>
          <w:noProof/>
          <w:sz w:val="18"/>
          <w:szCs w:val="18"/>
          <w:lang w:eastAsia="fr-FR" w:bidi="ar-SA"/>
        </w:rPr>
      </w:pPr>
      <w:r w:rsidRPr="00267531">
        <w:rPr>
          <w:rFonts w:asciiTheme="minorHAnsi" w:hAnsiTheme="minorHAnsi" w:cstheme="minorHAnsi"/>
          <w:noProof/>
          <w:sz w:val="18"/>
          <w:szCs w:val="18"/>
          <w:lang w:eastAsia="fr-FR" w:bidi="ar-SA"/>
        </w:rPr>
        <w:drawing>
          <wp:inline distT="0" distB="0" distL="0" distR="0" wp14:anchorId="57D5DB15" wp14:editId="0C2588F4">
            <wp:extent cx="2545080" cy="3494480"/>
            <wp:effectExtent l="0" t="0" r="7620" b="0"/>
            <wp:docPr id="1610245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533" name="Image 1" descr="Une image contenant texte, capture d’écran, Police&#10;&#10;Description générée automatiquement"/>
                    <pic:cNvPicPr/>
                  </pic:nvPicPr>
                  <pic:blipFill>
                    <a:blip r:embed="rId26"/>
                    <a:stretch>
                      <a:fillRect/>
                    </a:stretch>
                  </pic:blipFill>
                  <pic:spPr>
                    <a:xfrm>
                      <a:off x="0" y="0"/>
                      <a:ext cx="2547774" cy="3498179"/>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32C19FA5"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00E02560" w:rsidRPr="00593497">
        <w:rPr>
          <w:rFonts w:asciiTheme="minorHAnsi" w:hAnsiTheme="minorHAnsi" w:cstheme="minorHAnsi"/>
          <w:sz w:val="20"/>
          <w:szCs w:val="20"/>
        </w:rPr>
        <w:t xml:space="preserve">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xml:space="preserve">) contenant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Répertoire schematrons/include/sections</w:t>
      </w:r>
    </w:p>
    <w:p w14:paraId="5E8F1C5D" w14:textId="75F86BC3"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Répertoire schematrons/include/specificationsVolets</w:t>
      </w:r>
    </w:p>
    <w:p w14:paraId="0BBB6EBB" w14:textId="1693560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46291961"/>
      <w:r w:rsidRPr="00E814FD">
        <w:lastRenderedPageBreak/>
        <w:t>Répertoire schematrons/moteur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 xml:space="preserve">GUI (Graphical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2387F9B0"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093CC40D" w14:textId="13F95A3A"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 xml:space="preserve">nom du </w:t>
      </w:r>
      <w:r w:rsidR="0034612A">
        <w:rPr>
          <w:rFonts w:asciiTheme="minorHAnsi" w:hAnsiTheme="minorHAnsi" w:cstheme="minorHAnsi"/>
          <w:b/>
          <w:sz w:val="20"/>
          <w:szCs w:val="20"/>
        </w:rPr>
        <w:t>schematron</w:t>
      </w:r>
      <w:r w:rsidRPr="00611BFD">
        <w:rPr>
          <w:rFonts w:asciiTheme="minorHAnsi" w:hAnsiTheme="minorHAnsi" w:cstheme="minorHAnsi"/>
          <w:b/>
          <w:sz w:val="20"/>
          <w:szCs w:val="20"/>
        </w:rPr>
        <w:t xml:space="preserve"> à utiliser</w:t>
      </w:r>
      <w:r w:rsidRPr="00611BFD">
        <w:rPr>
          <w:rFonts w:asciiTheme="minorHAnsi" w:hAnsiTheme="minorHAnsi" w:cstheme="minorHAnsi"/>
          <w:sz w:val="20"/>
          <w:szCs w:val="20"/>
        </w:rPr>
        <w:t xml:space="preserve"> pour la vérification.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0D011320"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 xml:space="preserve">d’un document aux </w:t>
      </w:r>
      <w:r w:rsidR="0034612A">
        <w:rPr>
          <w:rFonts w:asciiTheme="minorHAnsi" w:hAnsiTheme="minorHAnsi" w:cstheme="minorHAnsi"/>
          <w:sz w:val="18"/>
          <w:szCs w:val="18"/>
        </w:rPr>
        <w:t>schematron</w:t>
      </w:r>
      <w:r w:rsidR="00BD7928" w:rsidRPr="00E814FD">
        <w:rPr>
          <w:rFonts w:asciiTheme="minorHAnsi" w:hAnsiTheme="minorHAnsi" w:cstheme="minorHAnsi"/>
          <w:sz w:val="18"/>
          <w:szCs w:val="18"/>
        </w:rPr>
        <w:t>s</w:t>
      </w:r>
    </w:p>
    <w:p w14:paraId="6D13AD70" w14:textId="3A46C109"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 xml:space="preserve">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r w:rsidRPr="00611BFD">
        <w:rPr>
          <w:rFonts w:asciiTheme="minorHAnsi" w:hAnsiTheme="minorHAnsi" w:cstheme="minorHAnsi"/>
          <w:iCs/>
          <w:sz w:val="20"/>
          <w:szCs w:val="20"/>
        </w:rPr>
        <w:t>edition’</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30"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1"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2"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07F2D28E"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w:t>
      </w:r>
      <w:r w:rsidR="0034612A">
        <w:rPr>
          <w:rFonts w:asciiTheme="minorHAnsi" w:hAnsiTheme="minorHAnsi" w:cstheme="minorHAnsi"/>
          <w:sz w:val="20"/>
          <w:szCs w:val="20"/>
        </w:rPr>
        <w:t>schematron</w:t>
      </w:r>
      <w:r w:rsidR="00402D0E" w:rsidRPr="00611BFD">
        <w:rPr>
          <w:rFonts w:asciiTheme="minorHAnsi" w:hAnsiTheme="minorHAnsi" w:cstheme="minorHAnsi"/>
          <w:sz w:val="20"/>
          <w:szCs w:val="20"/>
        </w:rPr>
        <w:t>s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3"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31DBCE2D"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w:t>
      </w:r>
      <w:r w:rsidR="0034612A">
        <w:rPr>
          <w:rFonts w:asciiTheme="minorHAnsi" w:hAnsiTheme="minorHAnsi" w:cstheme="minorHAnsi"/>
          <w:sz w:val="20"/>
          <w:szCs w:val="20"/>
        </w:rPr>
        <w:t>schematron</w:t>
      </w:r>
      <w:r w:rsidRPr="00611BFD">
        <w:rPr>
          <w:rFonts w:asciiTheme="minorHAnsi" w:hAnsiTheme="minorHAnsi" w:cstheme="minorHAnsi"/>
          <w:sz w:val="20"/>
          <w:szCs w:val="20"/>
        </w:rPr>
        <w:t>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transformation du .sch en .xsl</w:t>
      </w:r>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46291962"/>
      <w:r w:rsidRPr="00E814FD">
        <w:lastRenderedPageBreak/>
        <w:t>Répertoire schematrons/profils</w:t>
      </w:r>
      <w:bookmarkEnd w:id="18"/>
    </w:p>
    <w:p w14:paraId="61E5DE1A" w14:textId="76C94BFD"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5ED42502" w:rsidR="000C10E1" w:rsidRPr="00E814FD" w:rsidRDefault="0034612A" w:rsidP="00B51C65">
            <w:pPr>
              <w:spacing w:before="120"/>
              <w:rPr>
                <w:rFonts w:asciiTheme="minorHAnsi" w:hAnsiTheme="minorHAnsi" w:cstheme="minorHAnsi"/>
                <w:b/>
                <w:bCs/>
                <w:sz w:val="18"/>
                <w:szCs w:val="18"/>
              </w:rPr>
            </w:pPr>
            <w:r>
              <w:rPr>
                <w:rFonts w:asciiTheme="minorHAnsi" w:hAnsiTheme="minorHAnsi" w:cstheme="minorHAnsi"/>
                <w:b/>
                <w:bCs/>
                <w:sz w:val="18"/>
                <w:szCs w:val="18"/>
              </w:rPr>
              <w:t>Schematron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terminologies\schematron\terminologie.sch</w:t>
            </w:r>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CI-SIS_Modeles_ANS</w:t>
            </w:r>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CI-SIS_ModelesDeContenusCDA.sch</w:t>
            </w:r>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CI-SIS_StructurationMinimale.sch</w:t>
            </w:r>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IHE.sch</w:t>
            </w:r>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IHE_XDS-SD.sch</w:t>
            </w:r>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Nom du fichier rdf</w:t>
            </w:r>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56455A" w:rsidRPr="00E814FD" w14:paraId="2DAEA774" w14:textId="77777777" w:rsidTr="003F1B42">
        <w:tc>
          <w:tcPr>
            <w:tcW w:w="2830" w:type="dxa"/>
          </w:tcPr>
          <w:p w14:paraId="50BAFE28" w14:textId="600FC6C4"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2.16.840.1.113883.6.1</w:t>
            </w:r>
          </w:p>
        </w:tc>
        <w:tc>
          <w:tcPr>
            <w:tcW w:w="2694" w:type="dxa"/>
          </w:tcPr>
          <w:p w14:paraId="30B51335" w14:textId="2C96C48F"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Loinc</w:t>
            </w:r>
          </w:p>
        </w:tc>
      </w:tr>
      <w:tr w:rsidR="00140964" w:rsidRPr="00E814FD" w14:paraId="5CA66CC4" w14:textId="78D1A575" w:rsidTr="007105A8">
        <w:tc>
          <w:tcPr>
            <w:tcW w:w="2830" w:type="dxa"/>
          </w:tcPr>
          <w:p w14:paraId="2BE3C918" w14:textId="3C1C730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2.16.840.1.113883.6.3</w:t>
            </w:r>
          </w:p>
        </w:tc>
        <w:tc>
          <w:tcPr>
            <w:tcW w:w="2694" w:type="dxa"/>
          </w:tcPr>
          <w:p w14:paraId="1DC572F7" w14:textId="2A75C37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CIM-10</w:t>
            </w:r>
          </w:p>
        </w:tc>
      </w:tr>
      <w:tr w:rsidR="00140964" w:rsidRPr="00E814FD" w14:paraId="71E26EE5" w14:textId="3AD83224" w:rsidTr="007105A8">
        <w:tc>
          <w:tcPr>
            <w:tcW w:w="2830" w:type="dxa"/>
          </w:tcPr>
          <w:p w14:paraId="77A78D3E" w14:textId="1A98C23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1.2.250.1.213.1.1.4.322</w:t>
            </w:r>
          </w:p>
        </w:tc>
        <w:tc>
          <w:tcPr>
            <w:tcW w:w="2694" w:type="dxa"/>
          </w:tcPr>
          <w:p w14:paraId="130862B3" w14:textId="715F95D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TA_ASIP</w:t>
            </w:r>
          </w:p>
        </w:tc>
      </w:tr>
      <w:tr w:rsidR="00140964" w:rsidRPr="00E814FD" w14:paraId="25402E42" w14:textId="43BF3BC7" w:rsidTr="007105A8">
        <w:tc>
          <w:tcPr>
            <w:tcW w:w="2830" w:type="dxa"/>
          </w:tcPr>
          <w:p w14:paraId="16C52C46" w14:textId="18EF418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1A651777" w14:textId="2DB1CA2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140964" w:rsidRPr="00E814FD" w14:paraId="406A8910" w14:textId="3341DF5D" w:rsidTr="007105A8">
        <w:tc>
          <w:tcPr>
            <w:tcW w:w="2830" w:type="dxa"/>
          </w:tcPr>
          <w:p w14:paraId="2A3B4FA0" w14:textId="04AB9AAB"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0122AFEE" w14:textId="46595063"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140964" w:rsidRPr="00E814FD" w14:paraId="4F916DAE" w14:textId="446C4891" w:rsidTr="007105A8">
        <w:tc>
          <w:tcPr>
            <w:tcW w:w="2830" w:type="dxa"/>
          </w:tcPr>
          <w:p w14:paraId="7FA09C19" w14:textId="5676D1F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0928C330" w14:textId="27622981"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140964" w:rsidRPr="00E814FD" w14:paraId="6C7DCA8F" w14:textId="7BD4BA1D" w:rsidTr="007105A8">
        <w:tc>
          <w:tcPr>
            <w:tcW w:w="2830" w:type="dxa"/>
          </w:tcPr>
          <w:p w14:paraId="19299D21" w14:textId="087D4B2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2AF4D4C9" w14:textId="49B8E2B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Medicabase</w:t>
            </w:r>
          </w:p>
        </w:tc>
      </w:tr>
      <w:tr w:rsidR="00140964" w:rsidRPr="00E814FD" w14:paraId="553E8061" w14:textId="0D93EC61" w:rsidTr="00140964">
        <w:trPr>
          <w:trHeight w:val="70"/>
        </w:trPr>
        <w:tc>
          <w:tcPr>
            <w:tcW w:w="2830" w:type="dxa"/>
          </w:tcPr>
          <w:p w14:paraId="30D0CC68" w14:textId="63C29DBD"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7EDFF20B" w14:textId="3C2A480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140964" w:rsidRPr="00E814FD" w14:paraId="1A63841E" w14:textId="705581A9" w:rsidTr="007105A8">
        <w:tc>
          <w:tcPr>
            <w:tcW w:w="2830" w:type="dxa"/>
          </w:tcPr>
          <w:p w14:paraId="59CFF7D5" w14:textId="6136831F"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2.16.840.1.113883.6.73</w:t>
            </w:r>
          </w:p>
        </w:tc>
        <w:tc>
          <w:tcPr>
            <w:tcW w:w="2694" w:type="dxa"/>
          </w:tcPr>
          <w:p w14:paraId="1B5C1F5E" w14:textId="03511DD3"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ATC</w:t>
            </w:r>
          </w:p>
        </w:tc>
      </w:tr>
      <w:tr w:rsidR="00140964" w:rsidRPr="00E814FD" w14:paraId="2BB31329" w14:textId="382C0D13" w:rsidTr="007105A8">
        <w:tc>
          <w:tcPr>
            <w:tcW w:w="2830" w:type="dxa"/>
          </w:tcPr>
          <w:p w14:paraId="76D02F4A" w14:textId="40D5209B"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0CFE6706" w14:textId="4B50B1AD"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140964" w:rsidRPr="00E814FD" w14:paraId="6FD52379" w14:textId="16C311D8" w:rsidTr="007105A8">
        <w:tc>
          <w:tcPr>
            <w:tcW w:w="2830" w:type="dxa"/>
          </w:tcPr>
          <w:p w14:paraId="0FF2C751" w14:textId="1E06E42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2.16.840.1.113883.6.96</w:t>
            </w:r>
          </w:p>
        </w:tc>
        <w:tc>
          <w:tcPr>
            <w:tcW w:w="2694" w:type="dxa"/>
          </w:tcPr>
          <w:p w14:paraId="54905BF1" w14:textId="7C786651"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SNOMED CT</w:t>
            </w:r>
          </w:p>
        </w:tc>
      </w:tr>
      <w:tr w:rsidR="00140964" w:rsidRPr="00E814FD" w14:paraId="58536606" w14:textId="41240989" w:rsidTr="007105A8">
        <w:tc>
          <w:tcPr>
            <w:tcW w:w="2830" w:type="dxa"/>
          </w:tcPr>
          <w:p w14:paraId="5EBEC9DF" w14:textId="01A9585E"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2.16.840.1.113883.6.347</w:t>
            </w:r>
          </w:p>
        </w:tc>
        <w:tc>
          <w:tcPr>
            <w:tcW w:w="2694" w:type="dxa"/>
          </w:tcPr>
          <w:p w14:paraId="1E8EB692" w14:textId="7B73B5A6"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CIM-11</w:t>
            </w:r>
          </w:p>
        </w:tc>
      </w:tr>
      <w:tr w:rsidR="00140964" w:rsidRPr="00E814FD" w14:paraId="7FD101EC" w14:textId="63FEC4CC" w:rsidTr="007105A8">
        <w:tc>
          <w:tcPr>
            <w:tcW w:w="2830" w:type="dxa"/>
          </w:tcPr>
          <w:p w14:paraId="127DD13E" w14:textId="226DA7E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0.4.0.127.0.16.1.1.2.1</w:t>
            </w:r>
          </w:p>
        </w:tc>
        <w:tc>
          <w:tcPr>
            <w:tcW w:w="2694" w:type="dxa"/>
          </w:tcPr>
          <w:p w14:paraId="3FD0A412" w14:textId="6AF4FE9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EDQM</w:t>
            </w:r>
          </w:p>
        </w:tc>
      </w:tr>
      <w:tr w:rsidR="00140964" w:rsidRPr="00E814FD" w14:paraId="1386A26B" w14:textId="423317D6" w:rsidTr="007105A8">
        <w:tc>
          <w:tcPr>
            <w:tcW w:w="2830" w:type="dxa"/>
          </w:tcPr>
          <w:p w14:paraId="1043C91A" w14:textId="3472F04C"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2.16.840.1.113883.3.26.1.1</w:t>
            </w:r>
          </w:p>
        </w:tc>
        <w:tc>
          <w:tcPr>
            <w:tcW w:w="2694" w:type="dxa"/>
          </w:tcPr>
          <w:p w14:paraId="3D2649A7" w14:textId="136651B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NCIT</w:t>
            </w:r>
          </w:p>
        </w:tc>
      </w:tr>
      <w:tr w:rsidR="00140964" w:rsidRPr="00E814FD" w14:paraId="54B2989C" w14:textId="00E46E81" w:rsidTr="007105A8">
        <w:tc>
          <w:tcPr>
            <w:tcW w:w="2830" w:type="dxa"/>
          </w:tcPr>
          <w:p w14:paraId="2F11B0A6" w14:textId="7F516DE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2.16.840.1.113883.6.8</w:t>
            </w:r>
          </w:p>
        </w:tc>
        <w:tc>
          <w:tcPr>
            <w:tcW w:w="2694" w:type="dxa"/>
          </w:tcPr>
          <w:p w14:paraId="566FEE61" w14:textId="66EC24D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UCUM</w:t>
            </w: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46291963"/>
      <w:r w:rsidRPr="00E814FD">
        <w:lastRenderedPageBreak/>
        <w:t>Répertoire schematrons/rapports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12AE78FF"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sont au format SVRL (Schematron Validation Report Language)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0D3F3FF1" w:rsidR="009D6652" w:rsidRPr="008B5193" w:rsidRDefault="00611BFD" w:rsidP="008B5193">
      <w:pPr>
        <w:pStyle w:val="Titre1"/>
      </w:pPr>
      <w:bookmarkStart w:id="20" w:name="_Toc146291964"/>
      <w:r>
        <w:lastRenderedPageBreak/>
        <w:t>Fonctionnement</w:t>
      </w:r>
      <w:r w:rsidR="0031288F" w:rsidRPr="008B5193">
        <w:t xml:space="preserve"> </w:t>
      </w:r>
      <w:r w:rsidR="009D6652" w:rsidRPr="008B5193">
        <w:t xml:space="preserve">des </w:t>
      </w:r>
      <w:r w:rsidR="0034612A">
        <w:t>schematron</w:t>
      </w:r>
      <w:r w:rsidR="009D6652" w:rsidRPr="008B5193">
        <w:t>s</w:t>
      </w:r>
      <w:bookmarkEnd w:id="20"/>
    </w:p>
    <w:p w14:paraId="6CB8D75B" w14:textId="7F658DF0" w:rsidR="008B5193" w:rsidRPr="008B5193" w:rsidRDefault="008B5193" w:rsidP="008B5193">
      <w:pPr>
        <w:pStyle w:val="Titre2"/>
      </w:pPr>
      <w:bookmarkStart w:id="21" w:name="_Toc146291965"/>
      <w:bookmarkStart w:id="22" w:name="_Toc122352536"/>
      <w:r w:rsidRPr="008B5193">
        <w:t>Convention de nommage</w:t>
      </w:r>
      <w:bookmarkEnd w:id="21"/>
    </w:p>
    <w:p w14:paraId="2402EB66" w14:textId="5687C4DB"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w:t>
      </w:r>
      <w:r w:rsidR="0034612A">
        <w:rPr>
          <w:rFonts w:asciiTheme="minorHAnsi" w:hAnsiTheme="minorHAnsi" w:cstheme="minorHAnsi"/>
          <w:sz w:val="20"/>
          <w:szCs w:val="20"/>
          <w:lang w:eastAsia="fr-FR" w:bidi="ar-SA"/>
        </w:rPr>
        <w:t>schematron</w:t>
      </w:r>
      <w:r w:rsidR="008B5193" w:rsidRPr="00611BFD">
        <w:rPr>
          <w:rFonts w:asciiTheme="minorHAnsi" w:hAnsiTheme="minorHAnsi" w:cstheme="minorHAnsi"/>
          <w:sz w:val="20"/>
          <w:szCs w:val="20"/>
          <w:lang w:eastAsia="fr-FR" w:bidi="ar-SA"/>
        </w:rPr>
        <w:t xml:space="preserve">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r w:rsidRPr="00611BFD">
        <w:rPr>
          <w:rFonts w:asciiTheme="minorHAnsi" w:hAnsiTheme="minorHAnsi" w:cstheme="minorHAnsi"/>
          <w:b/>
          <w:bCs/>
          <w:i/>
          <w:sz w:val="20"/>
          <w:szCs w:val="20"/>
        </w:rPr>
        <w:t>Type_NomModèle_Domaine.sch</w:t>
      </w:r>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2DDA55C4"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section,</w:t>
      </w:r>
    </w:p>
    <w:p w14:paraId="290F5324" w14:textId="58DB173F"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d’entrée,</w:t>
      </w:r>
    </w:p>
    <w:p w14:paraId="4BF544A6" w14:textId="6FC77086"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r w:rsidRPr="00611BFD">
        <w:rPr>
          <w:rFonts w:asciiTheme="minorHAnsi" w:hAnsiTheme="minorHAnsi" w:cstheme="minorHAnsi"/>
          <w:b/>
          <w:i/>
          <w:sz w:val="20"/>
          <w:szCs w:val="20"/>
          <w:lang w:eastAsia="fr-FR" w:bidi="ar-SA"/>
        </w:rPr>
        <w:t>NomModèle</w:t>
      </w:r>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l’UpperCamelCase,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_int</w:t>
      </w:r>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 xml:space="preserve">_fr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6C41B429"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_NomDuDocument</w:t>
      </w:r>
      <w:r w:rsidRPr="00611BFD">
        <w:rPr>
          <w:rFonts w:asciiTheme="minorHAnsi" w:hAnsiTheme="minorHAnsi" w:cstheme="minorHAnsi"/>
          <w:sz w:val="20"/>
          <w:szCs w:val="20"/>
          <w:lang w:eastAsia="fr-FR" w:bidi="ar-SA"/>
        </w:rPr>
        <w:t xml:space="preserve"> : pour les contrôles spécifiques à un modèle de document du CI-SIS français.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spécifiques à un document du CI-SIS français peuvent porter sur un élément de l’en-tête, une section ou une entrée. Dans ce cas, il n’y a pas d’extension _fr ni _int.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12A79C51"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S_CodedCarePlan.sch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Coded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6C3738A5"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r w:rsidRPr="00611BFD">
        <w:rPr>
          <w:rFonts w:asciiTheme="minorHAnsi" w:hAnsiTheme="minorHAnsi" w:cstheme="minorHAnsi"/>
          <w:i/>
          <w:sz w:val="20"/>
          <w:szCs w:val="20"/>
          <w:lang w:eastAsia="fr-FR" w:bidi="ar-SA"/>
        </w:rPr>
        <w:t>Coded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149A4CAD"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E_concernEntry_int.sch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Concern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02A1059C"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E_concernEntry_fr.sch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Concern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46291966"/>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46291967"/>
      <w:r w:rsidRPr="00611BFD">
        <w:rPr>
          <w:rStyle w:val="lev"/>
          <w:b/>
          <w:bCs/>
        </w:rPr>
        <w:t>Fonctionnement général</w:t>
      </w:r>
      <w:bookmarkEnd w:id="24"/>
      <w:bookmarkEnd w:id="25"/>
    </w:p>
    <w:p w14:paraId="69B5C1DB" w14:textId="7BDC9027"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4113B231"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63C6FB8C" w:rsidR="009D6652" w:rsidRPr="00611BFD" w:rsidRDefault="0034612A">
      <w:pPr>
        <w:pStyle w:val="Paragraphedeliste"/>
        <w:numPr>
          <w:ilvl w:val="2"/>
          <w:numId w:val="46"/>
        </w:numPr>
        <w:spacing w:after="16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IHE_XDS-SD.sch</w:t>
      </w:r>
      <w:r w:rsidR="009D6652" w:rsidRPr="00611BFD">
        <w:rPr>
          <w:rFonts w:asciiTheme="minorHAnsi" w:hAnsiTheme="minorHAnsi" w:cstheme="minorHAnsi"/>
          <w:sz w:val="20"/>
          <w:szCs w:val="20"/>
        </w:rPr>
        <w:t xml:space="preserve"> qui vérifie la conformité aux spécifications internationales IHE de l’en-tête</w:t>
      </w:r>
    </w:p>
    <w:p w14:paraId="53D59007" w14:textId="02287C89"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CI-SIS_StructurationMinimale.sch</w:t>
      </w:r>
      <w:r w:rsidR="009D6652" w:rsidRPr="00611BFD">
        <w:rPr>
          <w:rFonts w:asciiTheme="minorHAnsi" w:hAnsiTheme="minorHAnsi" w:cstheme="minorHAnsi"/>
          <w:sz w:val="20"/>
          <w:szCs w:val="20"/>
        </w:rPr>
        <w:t xml:space="preserve"> qui vérifie la conformité aux spécifications françaises de l’en-tête,</w:t>
      </w:r>
    </w:p>
    <w:p w14:paraId="430331D0" w14:textId="7ED2A6F6"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IHE.sch</w:t>
      </w:r>
      <w:r w:rsidR="009D6652"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55A14A8B"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CI-SIS_ModelesDeContenusCDA</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7C54FA91" w:rsidR="009D6652"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CI-SIS_Modeles_ANS</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7C374D93" w:rsidR="006B6169"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6B6169">
        <w:rPr>
          <w:rFonts w:asciiTheme="minorHAnsi" w:hAnsiTheme="minorHAnsi" w:cstheme="minorHAnsi"/>
          <w:sz w:val="20"/>
          <w:szCs w:val="20"/>
        </w:rPr>
        <w:t xml:space="preserve"> </w:t>
      </w:r>
      <w:r w:rsidR="006B6169" w:rsidRPr="006B6169">
        <w:rPr>
          <w:rFonts w:asciiTheme="minorHAnsi" w:hAnsiTheme="minorHAnsi" w:cstheme="minorHAnsi"/>
          <w:b/>
          <w:bCs/>
          <w:sz w:val="20"/>
          <w:szCs w:val="20"/>
        </w:rPr>
        <w:t>terminologie.sch</w:t>
      </w:r>
      <w:r w:rsidR="006B6169">
        <w:rPr>
          <w:rFonts w:asciiTheme="minorHAnsi" w:hAnsiTheme="minorHAnsi" w:cstheme="minorHAnsi"/>
          <w:sz w:val="20"/>
          <w:szCs w:val="20"/>
        </w:rPr>
        <w:t xml:space="preserve"> </w:t>
      </w:r>
      <w:r w:rsidR="006B6169" w:rsidRPr="00611BFD">
        <w:rPr>
          <w:rFonts w:asciiTheme="minorHAnsi" w:hAnsiTheme="minorHAnsi" w:cstheme="minorHAnsi"/>
          <w:sz w:val="20"/>
          <w:szCs w:val="20"/>
        </w:rPr>
        <w:t>qui vérifie</w:t>
      </w:r>
      <w:r w:rsidR="006B6169">
        <w:rPr>
          <w:rFonts w:asciiTheme="minorHAnsi" w:hAnsiTheme="minorHAnsi" w:cstheme="minorHAnsi"/>
          <w:sz w:val="20"/>
          <w:szCs w:val="20"/>
        </w:rPr>
        <w:t xml:space="preserve"> que les données codées existent bien dans la terminologie correspondante,</w:t>
      </w:r>
    </w:p>
    <w:p w14:paraId="4950BF25" w14:textId="2E4EFED1" w:rsidR="009D6652"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w:t>
      </w:r>
      <w:bookmarkStart w:id="26" w:name="_Hlk160445528"/>
      <w:r w:rsidRPr="00611BFD">
        <w:rPr>
          <w:rFonts w:asciiTheme="minorHAnsi" w:hAnsiTheme="minorHAnsi" w:cstheme="minorHAnsi"/>
          <w:b/>
          <w:i/>
          <w:color w:val="0070C0"/>
          <w:sz w:val="20"/>
          <w:szCs w:val="20"/>
        </w:rPr>
        <w:t>CI-SIS_NomDuDocument.sch</w:t>
      </w:r>
      <w:r w:rsidRPr="00611BFD">
        <w:rPr>
          <w:rFonts w:asciiTheme="minorHAnsi" w:hAnsiTheme="minorHAnsi" w:cstheme="minorHAnsi"/>
          <w:color w:val="0070C0"/>
          <w:sz w:val="20"/>
          <w:szCs w:val="20"/>
        </w:rPr>
        <w:t xml:space="preserve"> </w:t>
      </w:r>
      <w:bookmarkEnd w:id="26"/>
      <w:r w:rsidRPr="00611BFD">
        <w:rPr>
          <w:rFonts w:asciiTheme="minorHAnsi" w:hAnsiTheme="minorHAnsi" w:cstheme="minorHAnsi"/>
          <w:sz w:val="20"/>
          <w:szCs w:val="20"/>
        </w:rPr>
        <w:t>spécifique au modèle de document qui vérifie la conformité</w:t>
      </w:r>
      <w:r w:rsidR="0034612A">
        <w:rPr>
          <w:rFonts w:asciiTheme="minorHAnsi" w:hAnsiTheme="minorHAnsi" w:cstheme="minorHAnsi"/>
          <w:sz w:val="20"/>
          <w:szCs w:val="20"/>
        </w:rPr>
        <w:t xml:space="preserve"> du CDA R2N3</w:t>
      </w:r>
      <w:r w:rsidRPr="00611BFD">
        <w:rPr>
          <w:rFonts w:asciiTheme="minorHAnsi" w:hAnsiTheme="minorHAnsi" w:cstheme="minorHAnsi"/>
          <w:sz w:val="20"/>
          <w:szCs w:val="20"/>
        </w:rPr>
        <w:t xml:space="preserve"> aux spécifications d’un document (en-tête et corps)</w:t>
      </w:r>
    </w:p>
    <w:p w14:paraId="37B0430D" w14:textId="1F7577CE" w:rsidR="0034612A" w:rsidRPr="00611BFD" w:rsidRDefault="0034612A" w:rsidP="0034612A">
      <w:pPr>
        <w:pStyle w:val="Paragraphedeliste"/>
        <w:spacing w:before="240" w:after="0" w:line="259" w:lineRule="auto"/>
        <w:ind w:left="1440"/>
        <w:jc w:val="left"/>
        <w:rPr>
          <w:rFonts w:asciiTheme="minorHAnsi" w:hAnsiTheme="minorHAnsi" w:cstheme="minorHAnsi"/>
          <w:sz w:val="20"/>
          <w:szCs w:val="20"/>
        </w:rPr>
      </w:pPr>
      <w:r w:rsidRPr="00CD1F7D">
        <w:rPr>
          <w:rFonts w:asciiTheme="minorHAnsi" w:hAnsiTheme="minorHAnsi" w:cstheme="minorHAnsi"/>
          <w:b/>
          <w:bCs/>
          <w:sz w:val="20"/>
          <w:szCs w:val="20"/>
          <w:u w:val="single"/>
        </w:rPr>
        <w:t>Remarque </w:t>
      </w:r>
      <w:r>
        <w:rPr>
          <w:rFonts w:asciiTheme="minorHAnsi" w:hAnsiTheme="minorHAnsi" w:cstheme="minorHAnsi"/>
          <w:sz w:val="20"/>
          <w:szCs w:val="20"/>
        </w:rPr>
        <w:t>: Le</w:t>
      </w:r>
      <w:r w:rsidR="00CD1F7D">
        <w:rPr>
          <w:rFonts w:asciiTheme="minorHAnsi" w:hAnsiTheme="minorHAnsi" w:cstheme="minorHAnsi"/>
          <w:sz w:val="20"/>
          <w:szCs w:val="20"/>
        </w:rPr>
        <w:t xml:space="preserve"> schematron</w:t>
      </w:r>
      <w:r>
        <w:rPr>
          <w:rFonts w:asciiTheme="minorHAnsi" w:hAnsiTheme="minorHAnsi" w:cstheme="minorHAnsi"/>
          <w:sz w:val="20"/>
          <w:szCs w:val="20"/>
        </w:rPr>
        <w:t xml:space="preserve"> </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CI-SIS_NomDuDocument.sch</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 xml:space="preserve"> ne peut être utilisé que pour les CDA R2N3. Pour les CDA R2N1 (non structurés</w:t>
      </w:r>
      <w:r w:rsidRPr="00CD1F7D">
        <w:rPr>
          <w:rFonts w:asciiTheme="minorHAnsi" w:hAnsiTheme="minorHAnsi" w:cstheme="minorHAnsi"/>
          <w:sz w:val="20"/>
          <w:szCs w:val="20"/>
        </w:rPr>
        <w:t xml:space="preserve">), </w:t>
      </w:r>
      <w:r w:rsidR="00CD1F7D" w:rsidRPr="00CD1F7D">
        <w:rPr>
          <w:rFonts w:asciiTheme="minorHAnsi" w:hAnsiTheme="minorHAnsi" w:cstheme="minorHAnsi"/>
          <w:sz w:val="20"/>
          <w:szCs w:val="20"/>
        </w:rPr>
        <w:t>seuls les schematrons génériques sont appliqués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0FE94FA0" w:rsidR="009D6652" w:rsidRPr="00611BFD" w:rsidRDefault="009D6652" w:rsidP="00611BFD">
      <w:pPr>
        <w:pStyle w:val="Titre3"/>
      </w:pPr>
      <w:bookmarkStart w:id="27" w:name="_Toc122352538"/>
      <w:bookmarkStart w:id="28" w:name="_Toc146291968"/>
      <w:r w:rsidRPr="00611BFD">
        <w:t xml:space="preserve">L’appel aux </w:t>
      </w:r>
      <w:r w:rsidR="0034612A">
        <w:t>schematron</w:t>
      </w:r>
      <w:r w:rsidRPr="00611BFD">
        <w:t>s</w:t>
      </w:r>
      <w:bookmarkEnd w:id="27"/>
      <w:bookmarkEnd w:id="28"/>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Oxygen, l’appel à ces schematrons se fait </w:t>
      </w:r>
      <w:r w:rsidRPr="00477299">
        <w:rPr>
          <w:rFonts w:asciiTheme="minorHAnsi" w:hAnsiTheme="minorHAnsi" w:cstheme="minorHAnsi"/>
          <w:b/>
          <w:bCs/>
          <w:sz w:val="20"/>
          <w:szCs w:val="20"/>
        </w:rPr>
        <w:t>dans chaque fichier CDA avant la balise &lt;ClinicalDocument&gt;.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12F1CA51" w14:textId="77777777" w:rsidR="006B6169" w:rsidRPr="006B6169" w:rsidRDefault="006B6169"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6B6169">
        <w:rPr>
          <w:rFonts w:ascii="Courier New" w:hAnsi="Courier New" w:cs="Courier New"/>
          <w:color w:val="8B26C9"/>
          <w:sz w:val="16"/>
          <w:szCs w:val="16"/>
          <w:highlight w:val="white"/>
          <w:lang w:bidi="ar-SA"/>
        </w:rPr>
        <w:t>&lt;?oxygen SCHSchema="../schematrons/profils/IHE.sch"?&gt;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SCHSchema="../schematrons/profils/IHE_XDS-SD.sch"?&gt;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SCHSchema="../schematrons/profils/CI-SIS_StructurationMinimale.sch"?&gt;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SCHSchema="../schematrons/profils/CI-SIS_Modeles_ANS.sch"?&gt;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1B023EF4"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(format.sch) est compilé (format .xsl)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type="text/xsl" href="cda_asip.xsl"?&gt;</w:t>
      </w:r>
    </w:p>
    <w:p w14:paraId="1773DE3E" w14:textId="69D71B3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EE2A09A" w:rsidR="009D6652" w:rsidRPr="00611BFD" w:rsidRDefault="009D6652" w:rsidP="00611BFD">
      <w:pPr>
        <w:pStyle w:val="Titre3"/>
        <w:rPr>
          <w:rStyle w:val="lev"/>
          <w:b/>
          <w:bCs/>
        </w:rPr>
      </w:pPr>
      <w:bookmarkStart w:id="29" w:name="_Toc122352539"/>
      <w:bookmarkStart w:id="30" w:name="_Toc146291969"/>
      <w:r w:rsidRPr="00611BFD">
        <w:rPr>
          <w:rStyle w:val="lev"/>
          <w:b/>
          <w:bCs/>
        </w:rPr>
        <w:t xml:space="preserve">Fonctionnement du </w:t>
      </w:r>
      <w:r w:rsidR="0034612A">
        <w:rPr>
          <w:rStyle w:val="lev"/>
          <w:b/>
          <w:bCs/>
        </w:rPr>
        <w:t>schematron</w:t>
      </w:r>
      <w:r w:rsidRPr="00611BFD">
        <w:rPr>
          <w:rStyle w:val="lev"/>
          <w:b/>
          <w:bCs/>
        </w:rPr>
        <w:t xml:space="preserve"> spécifique à un modèle de document CDA</w:t>
      </w:r>
      <w:bookmarkEnd w:id="29"/>
      <w:bookmarkEnd w:id="30"/>
    </w:p>
    <w:p w14:paraId="164227F8" w14:textId="77777777" w:rsidR="009D6652" w:rsidRPr="00E814FD" w:rsidRDefault="009D6652" w:rsidP="009D6652">
      <w:pPr>
        <w:rPr>
          <w:rFonts w:asciiTheme="minorHAnsi" w:hAnsiTheme="minorHAnsi" w:cstheme="minorHAnsi"/>
          <w:sz w:val="18"/>
          <w:szCs w:val="18"/>
        </w:rPr>
      </w:pPr>
    </w:p>
    <w:p w14:paraId="03040F04" w14:textId="72EB1238"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CI-SIS_NomDuDocument.sch</w:t>
      </w:r>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r w:rsidR="0034612A">
        <w:rPr>
          <w:rFonts w:asciiTheme="minorHAnsi" w:hAnsiTheme="minorHAnsi" w:cstheme="minorHAnsi"/>
          <w:sz w:val="18"/>
          <w:szCs w:val="18"/>
        </w:rPr>
        <w:t>schematron</w:t>
      </w:r>
      <w:r w:rsidRPr="00E814FD">
        <w:rPr>
          <w:rFonts w:asciiTheme="minorHAnsi" w:hAnsiTheme="minorHAnsi" w:cstheme="minorHAnsi"/>
          <w:sz w:val="18"/>
          <w:szCs w:val="18"/>
        </w:rPr>
        <w:t>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d’asserts</w:t>
      </w:r>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520D9474"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Plusieurs tests (asserts) peuvent exister dans un fichier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50D4723E" w:rsidR="00475046" w:rsidRPr="008B5193" w:rsidRDefault="00475046" w:rsidP="008B5193">
      <w:pPr>
        <w:pStyle w:val="Titre2"/>
      </w:pPr>
      <w:bookmarkStart w:id="31" w:name="_Toc122352540"/>
      <w:bookmarkStart w:id="32" w:name="_Toc146291970"/>
      <w:r w:rsidRPr="008B5193">
        <w:lastRenderedPageBreak/>
        <w:t xml:space="preserve">Structure d'un </w:t>
      </w:r>
      <w:r w:rsidR="0034612A">
        <w:t>schematron</w:t>
      </w:r>
      <w:r w:rsidRPr="008B5193">
        <w:t xml:space="preserve"> spécifique à un modèle de document CDA</w:t>
      </w:r>
      <w:bookmarkEnd w:id="31"/>
      <w:bookmarkEnd w:id="32"/>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3" w:name="_Toc122352541"/>
      <w:bookmarkStart w:id="34" w:name="_Toc146291971"/>
      <w:r w:rsidRPr="008B5193">
        <w:t>Structure générale</w:t>
      </w:r>
      <w:bookmarkEnd w:id="33"/>
      <w:bookmarkEnd w:id="34"/>
    </w:p>
    <w:p w14:paraId="53FB7F55" w14:textId="1A4142C4"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 xml:space="preserve">Le </w:t>
      </w:r>
      <w:r w:rsidR="0034612A">
        <w:rPr>
          <w:rFonts w:asciiTheme="minorHAnsi" w:hAnsiTheme="minorHAnsi" w:cstheme="minorHAnsi"/>
          <w:b/>
          <w:bCs/>
          <w:sz w:val="20"/>
          <w:szCs w:val="20"/>
        </w:rPr>
        <w:t>schematron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&lt;schema&gt;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&lt;/schema&gt;</w:t>
      </w:r>
    </w:p>
    <w:p w14:paraId="7250B7C4" w14:textId="45ACD75C"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 xml:space="preserve">(titre du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namespaces</w:t>
      </w:r>
      <w:r w:rsidRPr="00477299">
        <w:rPr>
          <w:rFonts w:asciiTheme="minorHAnsi" w:hAnsiTheme="minorHAnsi" w:cstheme="minorHAnsi"/>
          <w:sz w:val="20"/>
          <w:szCs w:val="20"/>
        </w:rPr>
        <w:t xml:space="preserve"> utilisés.</w:t>
      </w:r>
    </w:p>
    <w:p w14:paraId="25747530" w14:textId="2245EC6B"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includes</w:t>
      </w:r>
      <w:r w:rsidRPr="00477299">
        <w:rPr>
          <w:rFonts w:asciiTheme="minorHAnsi" w:hAnsiTheme="minorHAnsi" w:cstheme="minorHAnsi"/>
          <w:sz w:val="20"/>
          <w:szCs w:val="20"/>
        </w:rPr>
        <w:t xml:space="preserve"> (chemins vers les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w:t>
      </w:r>
    </w:p>
    <w:p w14:paraId="7FC076EB" w14:textId="54DC9CC5"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159F1653" w14:textId="29BDD248"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 xml:space="preserve">contenant les contrôles effectués directement par le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principal</w:t>
      </w:r>
    </w:p>
    <w:p w14:paraId="132838DC" w14:textId="14F2A9B2"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contrôles (pattern et sous-</w:t>
      </w:r>
      <w:r w:rsidR="0034612A">
        <w:rPr>
          <w:rFonts w:asciiTheme="minorHAnsi" w:hAnsiTheme="minorHAnsi" w:cstheme="minorHAnsi"/>
          <w:b/>
          <w:bCs/>
          <w:sz w:val="20"/>
          <w:szCs w:val="20"/>
        </w:rPr>
        <w:t>schematron</w:t>
      </w:r>
      <w:r w:rsidRPr="00477299">
        <w:rPr>
          <w:rFonts w:asciiTheme="minorHAnsi" w:hAnsiTheme="minorHAnsi" w:cstheme="minorHAnsi"/>
          <w:b/>
          <w:bCs/>
          <w:sz w:val="20"/>
          <w:szCs w:val="20"/>
        </w:rPr>
        <w:t xml:space="preserve">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5" w:name="_Toc122352542"/>
      <w:bookmarkStart w:id="36" w:name="_Toc146291972"/>
      <w:r w:rsidRPr="00E814FD">
        <w:t>title</w:t>
      </w:r>
      <w:bookmarkEnd w:id="35"/>
      <w:bookmarkEnd w:id="36"/>
    </w:p>
    <w:p w14:paraId="5257CA9A" w14:textId="7FC694F0"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 xml:space="preserve">Titre du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&lt;title&gt;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7" w:name="_Toc122352543"/>
      <w:bookmarkStart w:id="38" w:name="_Toc146291973"/>
      <w:r w:rsidRPr="00E814FD">
        <w:t>namespace</w:t>
      </w:r>
      <w:bookmarkEnd w:id="37"/>
      <w:bookmarkEnd w:id="38"/>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"xsi"</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"svs"</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r w:rsidRPr="00477299">
        <w:rPr>
          <w:rFonts w:asciiTheme="minorHAnsi" w:hAnsiTheme="minorHAnsi" w:cstheme="minorHAnsi"/>
          <w:sz w:val="20"/>
          <w:szCs w:val="20"/>
        </w:rPr>
        <w:t>namespace</w:t>
      </w:r>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9" w:name="_Toc122352544"/>
      <w:bookmarkStart w:id="40" w:name="_Toc146291974"/>
      <w:r w:rsidRPr="00E814FD">
        <w:t>include</w:t>
      </w:r>
      <w:bookmarkEnd w:id="39"/>
      <w:bookmarkEnd w:id="40"/>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1A6D40B3"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F6CB721"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4AAEF25"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"abstract/dansJeuDeValeurs.sch"</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"abstract/IVL_TS.sch"</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4F800DDD"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 xml:space="preserve">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val="en-US" w:bidi="ar-SA"/>
        </w:rPr>
        <w:t>Entete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1" w:name="_Toc122352545"/>
      <w:bookmarkStart w:id="42" w:name="_Toc146291975"/>
      <w:r w:rsidRPr="00E814FD">
        <w:t>phase</w:t>
      </w:r>
      <w:bookmarkEnd w:id="41"/>
      <w:bookmarkEnd w:id="42"/>
    </w:p>
    <w:p w14:paraId="1021C4AB" w14:textId="74FD12B3"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"JDV_UsageDrogues-CISIS"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"JDV_ProfessionsExposees-CISIS"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"JDV_vieEnCollectivite-CISIS"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"JDV_RisquePourUsager-CISIS"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"JDV_RisquePourEntourage-CISIS"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Entete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"Entete_VAC-NOTE"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"S_Vaccination_VAC-Note"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"E_Vaccination_VAC-Note"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00B433F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 xml:space="preserve">Théoriquement, un </w:t>
      </w:r>
      <w:r w:rsidR="0034612A">
        <w:rPr>
          <w:rFonts w:asciiTheme="minorHAnsi" w:hAnsiTheme="minorHAnsi" w:cstheme="minorHAnsi"/>
          <w:bCs/>
          <w:i/>
          <w:sz w:val="20"/>
          <w:szCs w:val="20"/>
        </w:rPr>
        <w:t>schematron</w:t>
      </w:r>
      <w:r w:rsidRPr="00477299">
        <w:rPr>
          <w:rFonts w:asciiTheme="minorHAnsi" w:hAnsiTheme="minorHAnsi" w:cstheme="minorHAnsi"/>
          <w:bCs/>
          <w:i/>
          <w:sz w:val="20"/>
          <w:szCs w:val="20"/>
        </w:rPr>
        <w:t xml:space="preserve">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de spécifier la phase à effectuer et 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2D8F2CC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r w:rsidR="0034612A">
        <w:rPr>
          <w:rFonts w:asciiTheme="minorHAnsi" w:hAnsiTheme="minorHAnsi" w:cstheme="minorHAnsi"/>
          <w:b/>
          <w:bCs/>
          <w:i/>
          <w:sz w:val="20"/>
          <w:szCs w:val="20"/>
        </w:rPr>
        <w:t>schematron</w:t>
      </w:r>
      <w:r w:rsidRPr="00477299">
        <w:rPr>
          <w:rFonts w:asciiTheme="minorHAnsi" w:hAnsiTheme="minorHAnsi" w:cstheme="minorHAnsi"/>
          <w:b/>
          <w:bCs/>
          <w:i/>
          <w:sz w:val="20"/>
          <w:szCs w:val="20"/>
        </w:rPr>
        <w:t xml:space="preserve">s de l’outil testContenuCDA ne contiennent qu’une phase contenant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458D0374"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Si aucune phase n'est spécifiée, la validation utilise tous les blocs du </w:t>
      </w:r>
      <w:r w:rsidR="0034612A">
        <w:rPr>
          <w:rFonts w:asciiTheme="minorHAnsi" w:hAnsiTheme="minorHAnsi" w:cstheme="minorHAnsi"/>
          <w:sz w:val="20"/>
          <w:szCs w:val="20"/>
        </w:rPr>
        <w:t>schematron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3" w:name="_Toc122352546"/>
      <w:bookmarkStart w:id="44" w:name="_Toc146291976"/>
      <w:r w:rsidRPr="00E814FD">
        <w:lastRenderedPageBreak/>
        <w:t>pattern</w:t>
      </w:r>
      <w:bookmarkEnd w:id="43"/>
      <w:bookmarkEnd w:id="44"/>
    </w:p>
    <w:p w14:paraId="0ED28EBD" w14:textId="65B8DA89"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 xml:space="preserve">Contrôles effectués directement par le </w:t>
      </w:r>
      <w:r w:rsidR="0034612A">
        <w:rPr>
          <w:rFonts w:asciiTheme="minorHAnsi" w:hAnsiTheme="minorHAnsi" w:cstheme="minorHAnsi"/>
          <w:bCs/>
          <w:sz w:val="20"/>
          <w:szCs w:val="20"/>
        </w:rPr>
        <w:t>schematron</w:t>
      </w:r>
      <w:r w:rsidRPr="004774C0">
        <w:rPr>
          <w:rFonts w:asciiTheme="minorHAnsi" w:hAnsiTheme="minorHAnsi" w:cstheme="minorHAnsi"/>
          <w:bCs/>
          <w:sz w:val="20"/>
          <w:szCs w:val="20"/>
        </w:rPr>
        <w:t xml:space="preserve">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&lt;!--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r w:rsidRPr="008C28E2">
        <w:rPr>
          <w:rFonts w:ascii="Courier New" w:hAnsi="Courier New" w:cs="Courier New"/>
          <w:color w:val="006400"/>
          <w:sz w:val="16"/>
          <w:szCs w:val="16"/>
          <w:highlight w:val="white"/>
        </w:rPr>
        <w:t>&lt;!--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"jdv_Activite"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"jdv_nivEtude"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"cda:ClinicalDocument/cda:component/cda:structuredBody"</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[CI-SIS_Modèle]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&lt;rule</w:t>
      </w:r>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r w:rsidRPr="004774C0">
        <w:rPr>
          <w:rFonts w:asciiTheme="minorHAnsi" w:hAnsiTheme="minorHAnsi" w:cstheme="minorHAnsi"/>
          <w:color w:val="F5844C"/>
          <w:sz w:val="20"/>
          <w:szCs w:val="20"/>
          <w:highlight w:val="white"/>
        </w:rPr>
        <w:t>context</w:t>
      </w:r>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&lt;assert&gt;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r w:rsidRPr="008C28E2">
        <w:rPr>
          <w:rFonts w:asciiTheme="minorHAnsi" w:hAnsiTheme="minorHAnsi" w:cstheme="minorHAnsi"/>
          <w:color w:val="F5844C"/>
          <w:sz w:val="20"/>
          <w:szCs w:val="20"/>
          <w:highlight w:val="white"/>
        </w:rPr>
        <w:t>name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&lt;rule</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&lt;assert&gt;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&lt;assert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&lt;/assert&gt;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[CI-SIS_Modèle]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993300"/>
          <w:sz w:val="18"/>
          <w:szCs w:val="18"/>
        </w:rPr>
        <w:t>cda:templateId[@root=[@root='1.2.250.1.213.1.1.1.40']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w:t>
      </w:r>
      <w:r w:rsidRPr="00E814FD">
        <w:rPr>
          <w:rFonts w:asciiTheme="minorHAnsi" w:hAnsiTheme="minorHAnsi" w:cstheme="minorHAnsi"/>
          <w:color w:val="000000"/>
          <w:sz w:val="18"/>
          <w:szCs w:val="18"/>
        </w:rPr>
        <w:t>Le templateId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rPr>
        <w:t xml:space="preserve">cda:templateId[@root=[@root='1.2.250.1.213.1.1.1.40']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 xml:space="preserve">[CI-SIS_Modèle] Erreur de conformité au modèle : </w:t>
      </w:r>
      <w:r w:rsidRPr="008C28E2">
        <w:rPr>
          <w:rFonts w:asciiTheme="minorHAnsi" w:hAnsiTheme="minorHAnsi" w:cstheme="minorHAnsi"/>
          <w:color w:val="000000"/>
          <w:sz w:val="20"/>
          <w:szCs w:val="20"/>
        </w:rPr>
        <w:t>Le templateId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69F5DFDD"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r w:rsidR="0034612A">
        <w:rPr>
          <w:rFonts w:asciiTheme="minorHAnsi" w:hAnsiTheme="minorHAnsi" w:cstheme="minorHAnsi"/>
          <w:i/>
          <w:sz w:val="20"/>
          <w:szCs w:val="20"/>
        </w:rPr>
        <w:t>schematron</w:t>
      </w:r>
      <w:r w:rsidRPr="008C28E2">
        <w:rPr>
          <w:rFonts w:asciiTheme="minorHAnsi" w:hAnsiTheme="minorHAnsi" w:cstheme="minorHAnsi"/>
          <w:i/>
          <w:sz w:val="20"/>
          <w:szCs w:val="20"/>
        </w:rPr>
        <w:t xml:space="preserve"> </w:t>
      </w:r>
      <w:r w:rsidRPr="008C28E2">
        <w:rPr>
          <w:rFonts w:asciiTheme="minorHAnsi" w:hAnsiTheme="minorHAnsi" w:cstheme="minorHAnsi"/>
          <w:b/>
          <w:i/>
          <w:sz w:val="20"/>
          <w:szCs w:val="20"/>
        </w:rPr>
        <w:t>dansJeuDeValeurs.sch</w:t>
      </w:r>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5" w:name="_Toc122352547"/>
      <w:r>
        <w:br w:type="page"/>
      </w:r>
    </w:p>
    <w:p w14:paraId="225CC192" w14:textId="3F6E294C" w:rsidR="00475046" w:rsidRPr="00E814FD" w:rsidRDefault="00475046" w:rsidP="008C28E2">
      <w:pPr>
        <w:pStyle w:val="Titre3"/>
      </w:pPr>
      <w:bookmarkStart w:id="46" w:name="_Toc146291977"/>
      <w:r w:rsidRPr="00E814FD">
        <w:lastRenderedPageBreak/>
        <w:t>Abstract patterns</w:t>
      </w:r>
      <w:bookmarkEnd w:id="45"/>
      <w:bookmarkEnd w:id="46"/>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6B069576"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Les Abstract patterns sont des sous-</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"true"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r w:rsidRPr="008C28E2">
        <w:rPr>
          <w:rFonts w:asciiTheme="minorHAnsi" w:hAnsiTheme="minorHAnsi" w:cstheme="minorHAnsi"/>
          <w:color w:val="993300"/>
          <w:sz w:val="20"/>
          <w:szCs w:val="20"/>
          <w:highlight w:val="white"/>
        </w:rPr>
        <w:t>dansJeuDeValeurs.sch</w:t>
      </w:r>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xmlns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"http://purl.oclc.org/dsdl/schematron"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"dansJeuDeValeurs"</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"true"</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r w:rsidRPr="008C28E2">
        <w:rPr>
          <w:rFonts w:ascii="Courier New" w:hAnsi="Courier New" w:cs="Courier New"/>
          <w:color w:val="0099CC"/>
          <w:sz w:val="16"/>
          <w:szCs w:val="16"/>
          <w:highlight w:val="white"/>
        </w:rPr>
        <w:t>xmlns:svs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"$xpath_elt"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"att_codeSystem"</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"@codeSystem"</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"att_displayName"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"@displayName"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$nullFlavor)"</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ne doit pas comporter d'attribut nullFlavor.</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nullFlavor est autorisé, une valeur admise pour cet attribut, ou un xsi:type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(document($path_jdv)//svs:Concept[@code=$att_code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[dansJeuDeValeurs] L'élément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"$vue_elt"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"$att_displayName"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"$att_codeSystem"</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partie du jeu de valeurs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"$path_jdv"</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0F24F94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Ils sont appelés par d’autres </w:t>
      </w:r>
      <w:r w:rsidR="0034612A">
        <w:rPr>
          <w:rFonts w:asciiTheme="minorHAnsi" w:hAnsiTheme="minorHAnsi" w:cstheme="minorHAnsi"/>
          <w:b/>
          <w:sz w:val="20"/>
          <w:szCs w:val="20"/>
        </w:rPr>
        <w:t>schematron</w:t>
      </w:r>
      <w:r w:rsidRPr="008C28E2">
        <w:rPr>
          <w:rFonts w:asciiTheme="minorHAnsi" w:hAnsiTheme="minorHAnsi" w:cstheme="minorHAnsi"/>
          <w:b/>
          <w:sz w:val="20"/>
          <w:szCs w:val="20"/>
        </w:rPr>
        <w:t>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5FBD0BB8"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 fait appel à un Abstract pattern grâce à l'attribut</w:t>
      </w:r>
      <w:r w:rsidRPr="008C28E2">
        <w:rPr>
          <w:rFonts w:asciiTheme="minorHAnsi" w:hAnsiTheme="minorHAnsi" w:cstheme="minorHAnsi"/>
          <w:color w:val="000096"/>
          <w:sz w:val="20"/>
          <w:szCs w:val="20"/>
          <w:highlight w:val="white"/>
        </w:rPr>
        <w:t xml:space="preserve"> </w:t>
      </w:r>
      <w:r w:rsidRPr="008C28E2">
        <w:rPr>
          <w:rFonts w:asciiTheme="minorHAnsi" w:hAnsiTheme="minorHAnsi" w:cstheme="minorHAnsi"/>
          <w:color w:val="F5844C"/>
          <w:sz w:val="20"/>
          <w:szCs w:val="20"/>
          <w:highlight w:val="white"/>
        </w:rPr>
        <w:t>is-a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abstractEncompassingEncounterCode</w:t>
            </w:r>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componentOf/encompassingEncounter/code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abstractFunctionCode.sch</w:t>
            </w:r>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author/functionCode</w:t>
            </w:r>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participant/functionCode</w:t>
            </w:r>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ontrôle de l'élément healthcareFacility/code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r w:rsidRPr="008C28E2">
              <w:rPr>
                <w:rFonts w:asciiTheme="minorHAnsi" w:hAnsiTheme="minorHAnsi" w:cstheme="minorHAnsi"/>
                <w:sz w:val="18"/>
                <w:szCs w:val="18"/>
              </w:rPr>
              <w:t>abstractImmunization</w:t>
            </w:r>
            <w:r>
              <w:rPr>
                <w:rFonts w:asciiTheme="minorHAnsi" w:hAnsiTheme="minorHAnsi" w:cstheme="minorHAnsi"/>
                <w:sz w:val="18"/>
                <w:szCs w:val="18"/>
              </w:rPr>
              <w:t>.sch</w:t>
            </w:r>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l'élement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informant/relatedEntity/code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abstractSpecialty.sch</w:t>
            </w:r>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author/assignedAuthor/code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 standardIndustryClassCode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dansJeuDeValeurs.sch</w:t>
            </w:r>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IVL_TS.sch</w:t>
            </w:r>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typeCodeDansJeuDeValeurs.sch</w:t>
            </w:r>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CI-SIS_StructurationMinimale</w:t>
            </w:r>
            <w:r w:rsidRPr="00E814FD">
              <w:rPr>
                <w:rFonts w:asciiTheme="minorHAnsi" w:hAnsiTheme="minorHAnsi" w:cstheme="minorHAnsi"/>
                <w:color w:val="993300"/>
                <w:sz w:val="18"/>
                <w:szCs w:val="18"/>
                <w:highlight w:val="white"/>
              </w:rPr>
              <w:t>.sch</w:t>
            </w:r>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b/>
          <w:bCs/>
          <w:sz w:val="20"/>
          <w:szCs w:val="20"/>
          <w:highlight w:val="white"/>
        </w:rPr>
        <w:t> :</w:t>
      </w:r>
    </w:p>
    <w:p w14:paraId="63A27EE5" w14:textId="6EF435FF"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006400"/>
          <w:sz w:val="20"/>
          <w:szCs w:val="20"/>
        </w:rPr>
        <w:t>JDV_clinicalStatusCodes.sch</w:t>
      </w:r>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w:t>
      </w:r>
      <w:r w:rsidRPr="009B38B9">
        <w:rPr>
          <w:rFonts w:ascii="Courier New" w:hAnsi="Courier New" w:cs="Courier New"/>
          <w:color w:val="006400"/>
          <w:sz w:val="16"/>
          <w:szCs w:val="16"/>
        </w:rPr>
        <w:t>JDV_clinicalStatusCodes.sch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08545FC1" w:rsidR="00BF5627" w:rsidRPr="009B38B9" w:rsidRDefault="00475046" w:rsidP="009B38B9">
      <w:pPr>
        <w:pStyle w:val="Titre2"/>
      </w:pPr>
      <w:r w:rsidRPr="00E814FD">
        <w:br w:type="page"/>
      </w:r>
      <w:bookmarkStart w:id="47" w:name="_Toc122352548"/>
      <w:bookmarkStart w:id="48" w:name="_Toc146291978"/>
      <w:r w:rsidR="0034612A">
        <w:lastRenderedPageBreak/>
        <w:t>Schematron</w:t>
      </w:r>
      <w:r w:rsidR="00BF5627" w:rsidRPr="009B38B9">
        <w:t>s des jeux de valeurs</w:t>
      </w:r>
      <w:bookmarkEnd w:id="47"/>
      <w:bookmarkEnd w:id="48"/>
    </w:p>
    <w:p w14:paraId="087C6542" w14:textId="5F31CA8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JDV est effectué à l’aide de </w:t>
      </w:r>
      <w:r w:rsidR="0034612A">
        <w:rPr>
          <w:rFonts w:asciiTheme="minorHAnsi" w:hAnsiTheme="minorHAnsi" w:cstheme="minorHAnsi"/>
          <w:sz w:val="20"/>
          <w:szCs w:val="20"/>
        </w:rPr>
        <w:t>schematron</w:t>
      </w:r>
      <w:r w:rsidRPr="009B38B9">
        <w:rPr>
          <w:rFonts w:asciiTheme="minorHAnsi" w:hAnsiTheme="minorHAnsi" w:cstheme="minorHAnsi"/>
          <w:sz w:val="20"/>
          <w:szCs w:val="20"/>
        </w:rPr>
        <w:t>s.</w:t>
      </w:r>
    </w:p>
    <w:p w14:paraId="2745387F" w14:textId="02A145E2"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On distingue deux types de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jeux de valeurs : générique et spécifique</w:t>
      </w:r>
    </w:p>
    <w:p w14:paraId="2595175C" w14:textId="2CD305F6"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w:t>
      </w:r>
    </w:p>
    <w:p w14:paraId="63ADF93D" w14:textId="11F68A3A"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génériques</w:t>
      </w:r>
    </w:p>
    <w:p w14:paraId="243F8AAE" w14:textId="331C7B91"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un volet</w:t>
      </w:r>
    </w:p>
    <w:p w14:paraId="34B7EFCE" w14:textId="7D359B31"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L’implémentation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diffèrent avant tout par la manière dont ils sont appelés :</w:t>
      </w:r>
    </w:p>
    <w:p w14:paraId="0F778D54" w14:textId="7BDE84CA"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l’en-tête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78757AAC" w14:textId="6BE11A33"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génériques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4DF00A4D" w14:textId="1D3B4F3F"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un volet sont appelés depuis le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82EBD1E" w:rsidR="00BF5627" w:rsidRPr="009B38B9" w:rsidRDefault="00BF5627" w:rsidP="009B38B9">
      <w:pPr>
        <w:pStyle w:val="Titre3"/>
      </w:pPr>
      <w:bookmarkStart w:id="49" w:name="_Toc122352549"/>
      <w:bookmarkStart w:id="50" w:name="_Toc146291979"/>
      <w:r w:rsidRPr="009B38B9">
        <w:t xml:space="preserve">Comment distinguer </w:t>
      </w:r>
      <w:r w:rsidR="0034612A">
        <w:t>schematron</w:t>
      </w:r>
      <w:r w:rsidRPr="009B38B9">
        <w:t xml:space="preserve"> générique et </w:t>
      </w:r>
      <w:r w:rsidR="0034612A">
        <w:t>schematron</w:t>
      </w:r>
      <w:r w:rsidRPr="009B38B9">
        <w:t xml:space="preserve"> spécifique ?</w:t>
      </w:r>
      <w:bookmarkEnd w:id="49"/>
      <w:bookmarkEnd w:id="50"/>
    </w:p>
    <w:p w14:paraId="7D4179FE" w14:textId="6B3EA109"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w:t>
      </w:r>
      <w:r w:rsidR="004351FD" w:rsidRPr="009B38B9">
        <w:rPr>
          <w:rFonts w:asciiTheme="minorHAnsi" w:hAnsiTheme="minorHAnsi" w:cstheme="minorHAnsi"/>
          <w:sz w:val="20"/>
          <w:szCs w:val="20"/>
        </w:rPr>
        <w:t>peut-être</w:t>
      </w:r>
      <w:r w:rsidRPr="009B38B9">
        <w:rPr>
          <w:rFonts w:asciiTheme="minorHAnsi" w:hAnsiTheme="minorHAnsi" w:cstheme="minorHAnsi"/>
          <w:sz w:val="20"/>
          <w:szCs w:val="20"/>
        </w:rPr>
        <w:t xml:space="preserve"> localisé de manière non ambigüe (et non pas unique), il faut créer 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 xml:space="preserve">du </w:t>
      </w:r>
      <w:r w:rsidR="001421DB" w:rsidRPr="009B38B9">
        <w:rPr>
          <w:rFonts w:asciiTheme="minorHAnsi" w:hAnsiTheme="minorHAnsi" w:cstheme="minorHAnsi"/>
          <w:b/>
          <w:sz w:val="20"/>
          <w:szCs w:val="20"/>
        </w:rPr>
        <w:t>schematron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1D14FB73"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Par contre, si le code à contrôler ne peut être localisé de manière non ambigüe, il faut créer des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4EE5DAA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w:t>
      </w:r>
      <w:r w:rsidR="001421DB" w:rsidRPr="009B38B9">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JDV_Activité-CISIS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JDV_niveauEtude-CISIS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r w:rsidRPr="009B38B9">
        <w:rPr>
          <w:rFonts w:asciiTheme="minorHAnsi" w:hAnsiTheme="minorHAnsi" w:cstheme="minorHAnsi"/>
          <w:color w:val="993300"/>
          <w:sz w:val="20"/>
          <w:szCs w:val="20"/>
          <w:highlight w:val="white"/>
        </w:rPr>
        <w:t xml:space="preserve">xpath_elt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02A2046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r w:rsidR="0034612A">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1D84882"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ambigüe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w:t>
      </w:r>
      <w:r w:rsidRPr="009B38B9">
        <w:rPr>
          <w:rFonts w:asciiTheme="minorHAnsi" w:hAnsiTheme="minorHAnsi" w:cstheme="minorHAnsi"/>
          <w:color w:val="006400"/>
          <w:sz w:val="20"/>
          <w:szCs w:val="20"/>
        </w:rPr>
        <w:t>JDV_healthStatusCodes.sch</w:t>
      </w:r>
      <w:r w:rsidRPr="009B38B9">
        <w:rPr>
          <w:rFonts w:asciiTheme="minorHAnsi" w:hAnsiTheme="minorHAnsi" w:cstheme="minorHAnsi"/>
          <w:sz w:val="20"/>
          <w:szCs w:val="20"/>
          <w:lang w:eastAsia="fr-FR"/>
        </w:rPr>
        <w:t xml:space="preserve"> générique avec le paramètre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"xpath_elt"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993300"/>
          <w:sz w:val="18"/>
          <w:szCs w:val="18"/>
          <w:lang w:val="en-US"/>
        </w:rPr>
        <w:t>cda:observation[cda:templateId/@root='1.3.6.1.4.1.19376.1.5.3.1.4.1.2']/cda:value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0F1650DE" w:rsidR="00BF5627" w:rsidRPr="009B38B9" w:rsidRDefault="0034612A" w:rsidP="009B38B9">
      <w:pPr>
        <w:pStyle w:val="Titre3"/>
      </w:pPr>
      <w:bookmarkStart w:id="51" w:name="_Toc122352550"/>
      <w:bookmarkStart w:id="52" w:name="_Toc146291980"/>
      <w:r>
        <w:lastRenderedPageBreak/>
        <w:t>Schematron</w:t>
      </w:r>
      <w:r w:rsidR="00BF5627" w:rsidRPr="009B38B9">
        <w:t>s de JDV spécifiques à l’en-tête</w:t>
      </w:r>
      <w:bookmarkEnd w:id="51"/>
      <w:bookmarkEnd w:id="52"/>
    </w:p>
    <w:p w14:paraId="66BAFA5A" w14:textId="37F45C12" w:rsidR="00BF5627" w:rsidRPr="009B38B9" w:rsidRDefault="00BF5627" w:rsidP="009B38B9">
      <w:pPr>
        <w:pStyle w:val="Titre4"/>
      </w:pPr>
      <w:bookmarkStart w:id="53" w:name="_Toc122352551"/>
      <w:r w:rsidRPr="009B38B9">
        <w:t xml:space="preserve">Liste des </w:t>
      </w:r>
      <w:r w:rsidR="0034612A" w:rsidRPr="009B38B9">
        <w:t>schematrons</w:t>
      </w:r>
      <w:r w:rsidRPr="009B38B9">
        <w:t xml:space="preserve"> des JDV spécifiques à l’en-tête</w:t>
      </w:r>
      <w:bookmarkEnd w:id="53"/>
    </w:p>
    <w:p w14:paraId="2E2331FA" w14:textId="38519E6C"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 sont dans le répertoire </w:t>
      </w:r>
      <w:r w:rsidRPr="009B38B9">
        <w:rPr>
          <w:rFonts w:asciiTheme="minorHAnsi" w:hAnsiTheme="minorHAnsi" w:cstheme="minorHAnsi"/>
          <w:b/>
          <w:sz w:val="20"/>
          <w:szCs w:val="20"/>
        </w:rPr>
        <w:t>schematrons\include\jeuxDeValeurs\en-tête.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"dansJeuDeValeurs")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JDV_authenticatorSpecialty.sch</w:t>
            </w:r>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JDV_authorFunctionCode.sch</w:t>
            </w:r>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JDV_authorSpecialty.sch</w:t>
            </w:r>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JDV_confidentialityCode.sch</w:t>
            </w:r>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r w:rsidRPr="00E814FD">
              <w:rPr>
                <w:rFonts w:asciiTheme="minorHAnsi" w:hAnsiTheme="minorHAnsi" w:cstheme="minorHAnsi"/>
                <w:color w:val="0070C0"/>
                <w:sz w:val="18"/>
                <w:szCs w:val="18"/>
              </w:rPr>
              <w:t>dansJeuDeValeurs.sch</w:t>
            </w:r>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JDV_encompassingEncounterCode.sch</w:t>
            </w:r>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r w:rsidRPr="00E814FD">
              <w:rPr>
                <w:rFonts w:asciiTheme="minorHAnsi" w:hAnsiTheme="minorHAnsi" w:cstheme="minorHAnsi"/>
                <w:sz w:val="18"/>
                <w:szCs w:val="18"/>
              </w:rPr>
              <w:t>abstractEncompassingEncounterCode.sch</w:t>
            </w:r>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JDV_legalAuthenticatorSpecialty.sch</w:t>
            </w:r>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JDV_participantAssociatedEntityCode.sch</w:t>
            </w:r>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JDV_participantFunctionCode.sch</w:t>
            </w:r>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JDV_standardIndustryClassCode.sch</w:t>
            </w:r>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JDV_typeCode.sch</w:t>
            </w:r>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1329A889" w:rsidR="00BF5627" w:rsidRPr="009B38B9" w:rsidRDefault="00BF5627" w:rsidP="00E51B7B">
      <w:pPr>
        <w:pStyle w:val="Titre4"/>
        <w:jc w:val="left"/>
      </w:pPr>
      <w:bookmarkStart w:id="54" w:name="_Toc122352552"/>
      <w:r w:rsidRPr="009B38B9">
        <w:t xml:space="preserve">Appel de ces </w:t>
      </w:r>
      <w:r w:rsidR="0034612A">
        <w:t>schematron</w:t>
      </w:r>
      <w:r w:rsidRPr="009B38B9">
        <w:t xml:space="preserve">s de JDV spécifiques à l’en-tête par le </w:t>
      </w:r>
      <w:r w:rsidR="0034612A">
        <w:t>schematron</w:t>
      </w:r>
      <w:r w:rsidRPr="009B38B9">
        <w:t xml:space="preserve"> CI-SIS_StructurationMinimale.sch</w:t>
      </w:r>
      <w:bookmarkEnd w:id="54"/>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66C97F1D"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w:t>
      </w:r>
      <w:r w:rsidR="0034612A"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rPr>
        <w:t xml:space="preserve">CI-SIS_StructurationMinimale.sch </w:t>
      </w:r>
      <w:r w:rsidRPr="009B38B9">
        <w:rPr>
          <w:rFonts w:asciiTheme="minorHAnsi" w:hAnsiTheme="minorHAnsi" w:cstheme="minorHAnsi"/>
          <w:sz w:val="20"/>
          <w:szCs w:val="20"/>
        </w:rPr>
        <w:t>(dans le répertoire schematrons\profils).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5" w:name="_Toc122352553"/>
      <w:r w:rsidRPr="009B38B9">
        <w:t>Abstract pattern appelé</w:t>
      </w:r>
      <w:bookmarkEnd w:id="55"/>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Exemple avec l’abstract pattern dansJeuDeValeurs.sch</w:t>
      </w:r>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6495D32D"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r w:rsidR="0034612A">
        <w:rPr>
          <w:rFonts w:asciiTheme="minorHAnsi" w:hAnsiTheme="minorHAnsi" w:cstheme="minorHAnsi"/>
          <w:sz w:val="20"/>
          <w:szCs w:val="20"/>
          <w:highlight w:val="white"/>
        </w:rPr>
        <w:t>schematron</w:t>
      </w:r>
      <w:r w:rsidRPr="009B38B9">
        <w:rPr>
          <w:rFonts w:asciiTheme="minorHAnsi" w:hAnsiTheme="minorHAnsi" w:cstheme="minorHAnsi"/>
          <w:sz w:val="20"/>
          <w:szCs w:val="20"/>
          <w:highlight w:val="white"/>
        </w:rPr>
        <w:t xml:space="preserve"> </w:t>
      </w:r>
      <w:r w:rsidRPr="009B38B9">
        <w:rPr>
          <w:rFonts w:asciiTheme="minorHAnsi" w:hAnsiTheme="minorHAnsi" w:cstheme="minorHAnsi"/>
          <w:color w:val="993300"/>
          <w:sz w:val="20"/>
          <w:szCs w:val="20"/>
        </w:rPr>
        <w:t>dansJeuDeValeurs.sch</w:t>
      </w:r>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Il contrôle l'appartenance d'une valeur codée obligatoire à un jeu de valeurs (code, displayName et codeSystem).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993300"/>
          <w:sz w:val="20"/>
          <w:szCs w:val="20"/>
          <w:highlight w:val="white"/>
        </w:rPr>
        <w:t>path_jdv</w:t>
      </w:r>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808080" w:themeColor="background1" w:themeShade="80"/>
          <w:sz w:val="20"/>
          <w:szCs w:val="20"/>
          <w:lang w:eastAsia="fr-FR"/>
        </w:rPr>
        <w:t>entryRelationship/observation/value [DF-D0000X:Décédé:1.2.250.1.213.2.12]</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6" w:name="_Toc122352554"/>
      <w:bookmarkStart w:id="57" w:name="_Toc146291981"/>
      <w:r w:rsidRPr="009B38B9">
        <w:t>Shématrons de JDV génériques</w:t>
      </w:r>
      <w:bookmarkEnd w:id="56"/>
      <w:bookmarkEnd w:id="57"/>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628CC829" w:rsidR="00BF5627" w:rsidRPr="009B38B9" w:rsidRDefault="00BF5627" w:rsidP="009B38B9">
      <w:pPr>
        <w:pStyle w:val="Titre4"/>
      </w:pPr>
      <w:bookmarkStart w:id="58" w:name="_Toc122352555"/>
      <w:r w:rsidRPr="009B38B9">
        <w:t xml:space="preserve">Liste des </w:t>
      </w:r>
      <w:r w:rsidR="0034612A">
        <w:t>schematron</w:t>
      </w:r>
      <w:r w:rsidRPr="009B38B9">
        <w:t>s des JDV génériques</w:t>
      </w:r>
      <w:bookmarkEnd w:id="58"/>
    </w:p>
    <w:p w14:paraId="5E74611B" w14:textId="558EBDEB"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génériques sont dans le répertoire</w:t>
      </w:r>
      <w:r w:rsidRPr="009B38B9">
        <w:rPr>
          <w:rFonts w:asciiTheme="minorHAnsi" w:hAnsiTheme="minorHAnsi" w:cstheme="minorHAnsi"/>
          <w:b/>
          <w:sz w:val="20"/>
          <w:szCs w:val="20"/>
        </w:rPr>
        <w:t xml:space="preserve"> \schematrons\include\jeuxDeValeurs</w:t>
      </w:r>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JDV_actSubstanceAdministrationImmunizationCode.sch</w:t>
      </w:r>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JDV_administrativeGenderCode.sch</w:t>
      </w:r>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JDV_healthStatusCodes.sch</w:t>
      </w:r>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E51B7B"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728846A5" w14:textId="0CBE0FAF" w:rsidR="00E51B7B" w:rsidRPr="00E51B7B"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JDV_HL7_PersonalRelationshipRoleType</w:t>
      </w:r>
    </w:p>
    <w:p w14:paraId="44A4ADC3" w14:textId="5BCD97C6" w:rsidR="00E51B7B" w:rsidRPr="009B38B9"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JDV_ImmunizationCode</w:t>
      </w:r>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JDV_observationIntoleranceType.sch</w:t>
      </w:r>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JDV_problemCodes.sch</w:t>
      </w:r>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JDV_SocialHistoryCodes.sch</w:t>
      </w:r>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JDV_substanceAdministration_approachSiteCode.sch</w:t>
      </w:r>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JDV_substanceAdministration_ImmunizationRouteCodes.sch</w:t>
      </w:r>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JDV_substanceAdministration_RouteOfAdministration.sch</w:t>
      </w:r>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JDV_TypeDirectiveAnticipee.sch</w:t>
      </w:r>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JDV_vitalSignCode.sch</w:t>
      </w:r>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testContenuCDA_V2_DeTravail\jeuxDeValeurs</w:t>
      </w:r>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17D64F78" w:rsidR="00BF5627" w:rsidRPr="009B38B9" w:rsidRDefault="00BF5627" w:rsidP="009B38B9">
      <w:pPr>
        <w:pStyle w:val="Titre4"/>
      </w:pPr>
      <w:bookmarkStart w:id="59" w:name="_Toc122352556"/>
      <w:r w:rsidRPr="009B38B9">
        <w:t xml:space="preserve">Appel de ces </w:t>
      </w:r>
      <w:r w:rsidR="0034612A">
        <w:t>schematron</w:t>
      </w:r>
      <w:r w:rsidRPr="009B38B9">
        <w:t xml:space="preserve">s de JDV génériques par le </w:t>
      </w:r>
      <w:r w:rsidR="0034612A">
        <w:t>schematron</w:t>
      </w:r>
      <w:r w:rsidRPr="009B38B9">
        <w:t xml:space="preserve"> CI-SIS_StructurationMinimale.sch</w:t>
      </w:r>
      <w:bookmarkEnd w:id="59"/>
    </w:p>
    <w:p w14:paraId="3173B92B" w14:textId="0666510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de ces JDV sont appelés par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qui est lui-même systématiquement exécuté pour chaque document contrôlé.</w:t>
      </w:r>
    </w:p>
    <w:p w14:paraId="3F937B37" w14:textId="6436B63F"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2344E30F"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 xml:space="preserve">&lt;!-- </w:t>
      </w:r>
      <w:r w:rsidR="0034612A">
        <w:rPr>
          <w:rFonts w:ascii="Courier New" w:hAnsi="Courier New" w:cs="Courier New"/>
          <w:color w:val="006400"/>
          <w:sz w:val="16"/>
          <w:szCs w:val="16"/>
          <w:highlight w:val="white"/>
        </w:rPr>
        <w:t>schematron</w:t>
      </w:r>
      <w:r w:rsidRPr="009B38B9">
        <w:rPr>
          <w:rFonts w:ascii="Courier New" w:hAnsi="Courier New" w:cs="Courier New"/>
          <w:color w:val="006400"/>
          <w:sz w:val="16"/>
          <w:szCs w:val="16"/>
          <w:highlight w:val="white"/>
        </w:rPr>
        <w:t>s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"JDV_actSubstanceAdministrationImmunizationCode"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"JDV_administrativeGenderCode"</w:t>
      </w:r>
      <w:r w:rsidRPr="009B38B9">
        <w:rPr>
          <w:rFonts w:ascii="Courier New" w:hAnsi="Courier New" w:cs="Courier New"/>
          <w:color w:val="000096"/>
          <w:sz w:val="16"/>
          <w:szCs w:val="16"/>
          <w:highlight w:val="white"/>
        </w:rPr>
        <w:t>/&gt;</w:t>
      </w:r>
    </w:p>
    <w:p w14:paraId="5BADBA71" w14:textId="77777777" w:rsidR="00C9668A"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p>
    <w:p w14:paraId="71153B96" w14:textId="241E64EA" w:rsidR="00C9668A"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w:t>
      </w:r>
      <w:r>
        <w:rPr>
          <w:rFonts w:ascii="Courier New" w:hAnsi="Courier New" w:cs="Courier New"/>
          <w:color w:val="993300"/>
          <w:sz w:val="16"/>
          <w:szCs w:val="16"/>
          <w:highlight w:val="white"/>
        </w:rPr>
        <w:t>PersonalRelationshipRoleType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2544932E" w14:textId="1D7E293C" w:rsidR="00BF5627" w:rsidRPr="009B38B9"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w:t>
      </w:r>
      <w:r>
        <w:rPr>
          <w:rFonts w:ascii="Courier New" w:hAnsi="Courier New" w:cs="Courier New"/>
          <w:color w:val="993300"/>
          <w:sz w:val="16"/>
          <w:szCs w:val="16"/>
          <w:highlight w:val="white"/>
        </w:rPr>
        <w:t>ImmunizationCode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"JDV_observationIntoleranceType"</w:t>
      </w:r>
      <w:r w:rsidR="00BF5627" w:rsidRPr="009B38B9">
        <w:rPr>
          <w:rFonts w:ascii="Courier New" w:hAnsi="Courier New" w:cs="Courier New"/>
          <w:color w:val="000096"/>
          <w:sz w:val="16"/>
          <w:szCs w:val="16"/>
          <w:highlight w:val="white"/>
        </w:rPr>
        <w:t>&gt;&lt;/active&gt;</w:t>
      </w:r>
      <w:r w:rsidR="00BF5627" w:rsidRPr="009B38B9">
        <w:rPr>
          <w:rFonts w:ascii="Courier New" w:hAnsi="Courier New" w:cs="Courier New"/>
          <w:color w:val="000000"/>
          <w:sz w:val="16"/>
          <w:szCs w:val="16"/>
          <w:highlight w:val="white"/>
        </w:rPr>
        <w:t xml:space="preserve">  </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"JDV_problemCodes"</w:t>
      </w:r>
      <w:r w:rsidR="00BF5627"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"JDV_SocialHistoryCodes"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"JDV_substanceAdministration_approachSiteCode"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"JDV_substanceAdministration_ImmunizationRouteCodes"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"JDV_substanceAdministration_RouteOfAdministration"</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"JDV_TypeDirectiveAnticipee"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"JDV_vitalSignCode"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1EE30300"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générique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r w:rsidRPr="009B38B9">
        <w:rPr>
          <w:rFonts w:ascii="Courier New" w:hAnsi="Courier New" w:cs="Courier New"/>
          <w:color w:val="006400"/>
          <w:sz w:val="16"/>
          <w:szCs w:val="16"/>
        </w:rPr>
        <w:t>JDV_healthStatusCodes.sch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"'entryRelationship/observation/value'"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w:t>
      </w:r>
      <w:r w:rsidRPr="009B38B9">
        <w:rPr>
          <w:rFonts w:ascii="Courier New" w:hAnsi="Courier New" w:cs="Courier New"/>
          <w:color w:val="F5844C"/>
          <w:sz w:val="16"/>
          <w:szCs w:val="16"/>
          <w:highlight w:val="white"/>
        </w:rPr>
        <w:lastRenderedPageBreak/>
        <w:t>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6B743171"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générique :</w:t>
      </w:r>
    </w:p>
    <w:p w14:paraId="5BC40A32" w14:textId="19CF92D8"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rPr>
        <w:t xml:space="preserve">jdv_healthStatusCodes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../../jeuxDeValeurs/</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CI-SIS_StructurationMinimale.sch)</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60" w:name="_Toc122352557"/>
      <w:bookmarkStart w:id="61" w:name="_Toc146291982"/>
      <w:r w:rsidRPr="009B38B9">
        <w:t>Shématrons de JDV spécifiques à un volet</w:t>
      </w:r>
      <w:bookmarkEnd w:id="60"/>
      <w:bookmarkEnd w:id="61"/>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2" w:name="_Toc122352558"/>
      <w:r w:rsidRPr="009B38B9">
        <w:t>Liste des JDV spécifiques</w:t>
      </w:r>
      <w:bookmarkEnd w:id="62"/>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 xml:space="preserve">testContenuCDA_V2_DeTravail\jeuxDeValeurs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206BCFF4" w:rsidR="00BF5627" w:rsidRPr="009B38B9" w:rsidRDefault="0034612A" w:rsidP="009B38B9">
      <w:pPr>
        <w:pStyle w:val="Titre4"/>
      </w:pPr>
      <w:bookmarkStart w:id="63" w:name="_Toc122352559"/>
      <w:r>
        <w:t>Schematron</w:t>
      </w:r>
      <w:r w:rsidR="00BF5627" w:rsidRPr="009B38B9">
        <w:t>s des JDV spécifiques</w:t>
      </w:r>
      <w:bookmarkEnd w:id="63"/>
    </w:p>
    <w:p w14:paraId="5EAA40EF" w14:textId="769AE1D0"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spécifiques sont dans le répertoire</w:t>
      </w:r>
      <w:r w:rsidRPr="009B38B9">
        <w:rPr>
          <w:rFonts w:asciiTheme="minorHAnsi" w:hAnsiTheme="minorHAnsi" w:cstheme="minorHAnsi"/>
          <w:b/>
          <w:sz w:val="20"/>
          <w:szCs w:val="20"/>
        </w:rPr>
        <w:t xml:space="preserve"> \schematrons\include\jeuxDeValeurs\</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\schematrons\include\jeuxDeValeurs\</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6D1CFF6" w:rsidR="00BF5627" w:rsidRPr="009B38B9" w:rsidRDefault="00BF5627" w:rsidP="009B38B9">
      <w:pPr>
        <w:pStyle w:val="Titre4"/>
      </w:pPr>
      <w:bookmarkStart w:id="64" w:name="_Toc122352560"/>
      <w:r w:rsidRPr="009B38B9">
        <w:t xml:space="preserve">Appel du </w:t>
      </w:r>
      <w:r w:rsidR="0034612A">
        <w:t>schematron</w:t>
      </w:r>
      <w:r w:rsidRPr="009B38B9">
        <w:t xml:space="preserve"> d’un JDV spécifique par un </w:t>
      </w:r>
      <w:r w:rsidR="0034612A">
        <w:t>schematron</w:t>
      </w:r>
      <w:r w:rsidRPr="009B38B9">
        <w:t xml:space="preserve"> d’un modèle de document</w:t>
      </w:r>
      <w:bookmarkEnd w:id="64"/>
    </w:p>
    <w:p w14:paraId="5120C465" w14:textId="346ABD4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 xml:space="preserve">appelé par le </w:t>
      </w:r>
      <w:r w:rsidR="0034612A">
        <w:rPr>
          <w:rFonts w:asciiTheme="minorHAnsi" w:hAnsiTheme="minorHAnsi" w:cstheme="minorHAnsi"/>
          <w:b/>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6376D5DB"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w:t>
      </w:r>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"JDV_AntecedentsObstetricaux_CSE"</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"JDV_demConsult_CSE"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"JDV_dateCons_CSE"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"JDV_nivEtude_CSE"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"JDV_typPres_CSE"</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3F43093A"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spécifique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xmlns</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"http://purl.oclc.org/dsdl/schematron"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F5844C"/>
          <w:sz w:val="18"/>
          <w:szCs w:val="18"/>
          <w:highlight w:val="white"/>
        </w:rPr>
        <w:t xml:space="preserve"> is-a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"dansJeuDeValeurs"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"path_jdv"</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"vue_elt"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"nullFlavor"</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04449524"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spécifique :</w:t>
      </w:r>
    </w:p>
    <w:p w14:paraId="7CEB43B3" w14:textId="46193A0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highlight w:val="white"/>
        </w:rPr>
        <w:t>JDV_Activite-CISIS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 xml:space="preserve">../jeuxDeValeurs/JDV_Activité-CISIS.xml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highlight w:val="white"/>
        </w:rPr>
        <w:t>cda:value</w:t>
      </w:r>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r w:rsidRPr="00E814FD">
        <w:rPr>
          <w:rFonts w:asciiTheme="minorHAnsi" w:hAnsiTheme="minorHAnsi" w:cstheme="minorHAnsi"/>
          <w:color w:val="365F91" w:themeColor="accent1" w:themeShade="BF"/>
          <w:sz w:val="18"/>
          <w:szCs w:val="18"/>
          <w:highlight w:val="white"/>
        </w:rPr>
        <w:t xml:space="preserve">JDV_Activité-CISIS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Pour les shématrons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6D90C8E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4611BCF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r w:rsidR="0034612A">
        <w:rPr>
          <w:rFonts w:asciiTheme="minorHAnsi" w:hAnsiTheme="minorHAnsi" w:cstheme="minorHAnsi"/>
          <w:b/>
          <w:color w:val="FF0000"/>
          <w:sz w:val="20"/>
          <w:szCs w:val="20"/>
          <w:lang w:eastAsia="fr-FR"/>
        </w:rPr>
        <w:t>schematron</w:t>
      </w:r>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722D82"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rPr>
      </w:pPr>
      <w:r w:rsidRPr="00722D82">
        <w:rPr>
          <w:rFonts w:asciiTheme="minorHAnsi" w:hAnsiTheme="minorHAnsi" w:cstheme="minorHAnsi"/>
          <w:color w:val="000096"/>
          <w:sz w:val="18"/>
          <w:szCs w:val="18"/>
          <w:highlight w:val="white"/>
        </w:rPr>
        <w:t>&lt;param</w:t>
      </w:r>
      <w:r w:rsidRPr="00722D82">
        <w:rPr>
          <w:rFonts w:asciiTheme="minorHAnsi" w:hAnsiTheme="minorHAnsi" w:cstheme="minorHAnsi"/>
          <w:color w:val="F5844C"/>
          <w:sz w:val="18"/>
          <w:szCs w:val="18"/>
          <w:highlight w:val="white"/>
        </w:rPr>
        <w:t xml:space="preserve"> name</w:t>
      </w:r>
      <w:r w:rsidRPr="00722D82">
        <w:rPr>
          <w:rFonts w:asciiTheme="minorHAnsi" w:hAnsiTheme="minorHAnsi" w:cstheme="minorHAnsi"/>
          <w:color w:val="FF8040"/>
          <w:sz w:val="18"/>
          <w:szCs w:val="18"/>
          <w:highlight w:val="white"/>
        </w:rPr>
        <w:t>=</w:t>
      </w:r>
      <w:r w:rsidRPr="00722D82">
        <w:rPr>
          <w:rFonts w:asciiTheme="minorHAnsi" w:hAnsiTheme="minorHAnsi" w:cstheme="minorHAnsi"/>
          <w:color w:val="993300"/>
          <w:sz w:val="18"/>
          <w:szCs w:val="18"/>
          <w:highlight w:val="white"/>
        </w:rPr>
        <w:t>"xpath_elt"</w:t>
      </w:r>
      <w:r w:rsidRPr="00722D82">
        <w:rPr>
          <w:rFonts w:asciiTheme="minorHAnsi" w:hAnsiTheme="minorHAnsi" w:cstheme="minorHAnsi"/>
          <w:color w:val="F5844C"/>
          <w:sz w:val="18"/>
          <w:szCs w:val="18"/>
          <w:highlight w:val="white"/>
        </w:rPr>
        <w:t xml:space="preserve"> value</w:t>
      </w:r>
      <w:r w:rsidRPr="00722D82">
        <w:rPr>
          <w:rFonts w:asciiTheme="minorHAnsi" w:hAnsiTheme="minorHAnsi" w:cstheme="minorHAnsi"/>
          <w:color w:val="FF8040"/>
          <w:sz w:val="18"/>
          <w:szCs w:val="18"/>
          <w:highlight w:val="white"/>
        </w:rPr>
        <w:t>=</w:t>
      </w:r>
      <w:r w:rsidRPr="00722D82">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722D82">
        <w:rPr>
          <w:rFonts w:asciiTheme="minorHAnsi" w:hAnsiTheme="minorHAnsi" w:cstheme="minorHAnsi"/>
          <w:color w:val="000096"/>
          <w:sz w:val="18"/>
          <w:szCs w:val="18"/>
          <w:highlight w:val="white"/>
        </w:rPr>
        <w:t>/&gt;</w:t>
      </w:r>
    </w:p>
    <w:p w14:paraId="4EB22644" w14:textId="77777777" w:rsidR="00BF5627" w:rsidRPr="00722D82" w:rsidRDefault="00BF5627" w:rsidP="00903FB0">
      <w:pPr>
        <w:spacing w:after="0"/>
        <w:jc w:val="left"/>
        <w:rPr>
          <w:rFonts w:asciiTheme="minorHAnsi" w:hAnsiTheme="minorHAnsi" w:cstheme="minorHAnsi"/>
          <w:sz w:val="20"/>
          <w:szCs w:val="20"/>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/cda:entry/cda:observation[cda:templateId/@root='1.3.6.1.4.1.19376.1.5.3.1.4.13.4' and cda:code/@code='ORG-075']/cda:value"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r w:rsidRPr="009B38B9">
        <w:rPr>
          <w:rFonts w:asciiTheme="minorHAnsi" w:hAnsiTheme="minorHAnsi" w:cstheme="minorHAnsi"/>
          <w:color w:val="993300"/>
          <w:sz w:val="20"/>
          <w:szCs w:val="20"/>
          <w:highlight w:val="white"/>
        </w:rPr>
        <w:t>xpath_elt</w:t>
      </w:r>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En remplaçant :</w:t>
      </w:r>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"/cda:ClinicalDocument/cda:component/cda:structuredBody/cda:component/cda:section/cda:entry/cda:observation[cda:templateId/@root='1.3.6.1.4.1.19376.1.5.3.1.4.13.4'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par :</w:t>
      </w:r>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5847400D" w:rsidR="00421520" w:rsidRPr="008B5193" w:rsidRDefault="00421520" w:rsidP="006B6169">
      <w:pPr>
        <w:pStyle w:val="Titre2"/>
      </w:pPr>
      <w:bookmarkStart w:id="65" w:name="_Toc146291983"/>
      <w:r w:rsidRPr="008B5193">
        <w:lastRenderedPageBreak/>
        <w:t>Validation sémantique</w:t>
      </w:r>
      <w:r w:rsidR="008504A3">
        <w:t xml:space="preserve"> (</w:t>
      </w:r>
      <w:r w:rsidR="0034612A">
        <w:t>schematron</w:t>
      </w:r>
      <w:r w:rsidR="008504A3">
        <w:t xml:space="preserve"> </w:t>
      </w:r>
      <w:r w:rsidR="008504A3" w:rsidRPr="008504A3">
        <w:t>terminologie.sch</w:t>
      </w:r>
      <w:r w:rsidR="008504A3">
        <w:t>)</w:t>
      </w:r>
      <w:bookmarkEnd w:id="65"/>
    </w:p>
    <w:p w14:paraId="547260DE" w14:textId="39441F4A"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Pr>
          <w:rFonts w:asciiTheme="minorHAnsi" w:hAnsiTheme="minorHAnsi" w:cstheme="minorHAnsi"/>
          <w:sz w:val="20"/>
          <w:szCs w:val="20"/>
        </w:rPr>
        <w:t xml:space="preserve">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rdf</w:t>
      </w:r>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6" w:name="_Toc73630072"/>
      <w:bookmarkStart w:id="67" w:name="_Toc146291984"/>
      <w:r>
        <w:t>Codes à vérifier dans les d</w:t>
      </w:r>
      <w:r w:rsidR="00421520" w:rsidRPr="00A2647F">
        <w:t>ocument</w:t>
      </w:r>
      <w:r>
        <w:t>s</w:t>
      </w:r>
      <w:r w:rsidR="00421520" w:rsidRPr="00A2647F">
        <w:t xml:space="preserve"> CDA</w:t>
      </w:r>
      <w:bookmarkEnd w:id="66"/>
      <w:bookmarkEnd w:id="67"/>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displayName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libellé  du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w:t>
      </w:r>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"d</w:t>
      </w:r>
      <w:r w:rsidRPr="00A2647F">
        <w:rPr>
          <w:rFonts w:asciiTheme="minorHAnsi" w:hAnsiTheme="minorHAnsi" w:cstheme="minorHAnsi"/>
          <w:sz w:val="20"/>
          <w:szCs w:val="20"/>
        </w:rPr>
        <w:t>isplayName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r w:rsidRPr="00A2647F">
        <w:rPr>
          <w:rFonts w:asciiTheme="minorHAnsi" w:hAnsiTheme="minorHAnsi" w:cstheme="minorHAnsi"/>
          <w:sz w:val="20"/>
          <w:szCs w:val="20"/>
        </w:rPr>
        <w:t>codeSystem</w:t>
      </w:r>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8" w:name="_Toc73630074"/>
      <w:bookmarkStart w:id="69" w:name="_Toc146291985"/>
      <w:r w:rsidRPr="009B38B9">
        <w:t>Fichier</w:t>
      </w:r>
      <w:r w:rsidR="00D1165B">
        <w:t>s</w:t>
      </w:r>
      <w:r w:rsidRPr="009B38B9">
        <w:t xml:space="preserve"> de terminologie</w:t>
      </w:r>
      <w:bookmarkEnd w:id="68"/>
      <w:r w:rsidR="00D1165B">
        <w:t>s</w:t>
      </w:r>
      <w:bookmarkEnd w:id="69"/>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r>
        <w:rPr>
          <w:rFonts w:asciiTheme="minorHAnsi" w:hAnsiTheme="minorHAnsi" w:cstheme="minorHAnsi"/>
          <w:sz w:val="20"/>
          <w:szCs w:val="20"/>
        </w:rPr>
        <w:t>rdf</w:t>
      </w:r>
      <w:r w:rsidRPr="008B0346">
        <w:rPr>
          <w:rFonts w:asciiTheme="minorHAnsi" w:hAnsiTheme="minorHAnsi" w:cstheme="minorHAnsi"/>
          <w:sz w:val="20"/>
          <w:szCs w:val="20"/>
        </w:rPr>
        <w:t xml:space="preserve"> des terminologies doivent respecter la règle de nommage suivante : oidTerminologie.rdf.</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r w:rsidR="00421520" w:rsidRPr="00D1165B">
        <w:rPr>
          <w:rFonts w:asciiTheme="minorHAnsi" w:hAnsiTheme="minorHAnsi" w:cstheme="minorHAnsi"/>
          <w:sz w:val="20"/>
          <w:szCs w:val="20"/>
        </w:rPr>
        <w:t>skos:notation</w:t>
      </w:r>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télechargement sur le site :</w:t>
      </w:r>
      <w:r w:rsidR="00D1165B">
        <w:rPr>
          <w:rFonts w:asciiTheme="minorHAnsi" w:hAnsiTheme="minorHAnsi" w:cstheme="minorHAnsi"/>
          <w:color w:val="191919"/>
          <w:sz w:val="20"/>
          <w:szCs w:val="20"/>
          <w:shd w:val="clear" w:color="auto" w:fill="FFFFFF"/>
        </w:rPr>
        <w:t xml:space="preserve"> </w:t>
      </w:r>
      <w:hyperlink r:id="rId36"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62501816" w:rsidR="00421520" w:rsidRPr="00D1165B" w:rsidRDefault="00421520" w:rsidP="006B6169">
      <w:pPr>
        <w:pStyle w:val="Titre3"/>
      </w:pPr>
      <w:bookmarkStart w:id="70" w:name="_Toc73630075"/>
      <w:bookmarkStart w:id="71" w:name="_Toc146291986"/>
      <w:r w:rsidRPr="00D1165B">
        <w:t>V</w:t>
      </w:r>
      <w:r w:rsidR="00B64158" w:rsidRPr="00D1165B">
        <w:t>a</w:t>
      </w:r>
      <w:r w:rsidRPr="00D1165B">
        <w:t xml:space="preserve">lidation par </w:t>
      </w:r>
      <w:r w:rsidR="0034612A">
        <w:t>schematron</w:t>
      </w:r>
      <w:bookmarkEnd w:id="70"/>
      <w:bookmarkEnd w:id="71"/>
    </w:p>
    <w:p w14:paraId="5C4EEFA5" w14:textId="65205DE5"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421520" w:rsidRPr="008B0346">
        <w:rPr>
          <w:rFonts w:asciiTheme="minorHAnsi" w:hAnsiTheme="minorHAnsi" w:cstheme="minorHAnsi"/>
          <w:sz w:val="20"/>
          <w:szCs w:val="20"/>
        </w:rPr>
        <w:t xml:space="preserve"> </w:t>
      </w:r>
      <w:r w:rsidRPr="008504A3">
        <w:rPr>
          <w:rFonts w:asciiTheme="minorHAnsi" w:hAnsiTheme="minorHAnsi" w:cstheme="minorHAnsi"/>
          <w:b/>
          <w:bCs/>
          <w:sz w:val="20"/>
          <w:szCs w:val="20"/>
        </w:rPr>
        <w:t>terminologie.sch</w:t>
      </w:r>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2EC64D7A"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w:t>
      </w:r>
      <w:r w:rsidR="0034612A">
        <w:rPr>
          <w:rFonts w:asciiTheme="minorHAnsi" w:hAnsiTheme="minorHAnsi" w:cstheme="minorHAnsi"/>
          <w:sz w:val="20"/>
          <w:szCs w:val="20"/>
        </w:rPr>
        <w:t>schematron</w:t>
      </w:r>
      <w:r>
        <w:rPr>
          <w:rFonts w:asciiTheme="minorHAnsi" w:hAnsiTheme="minorHAnsi" w:cstheme="minorHAnsi"/>
          <w:sz w:val="20"/>
          <w:szCs w:val="20"/>
        </w:rPr>
        <w:t xml:space="preserve"> est dans le répertoire </w:t>
      </w:r>
      <w:r w:rsidRPr="000B3301">
        <w:rPr>
          <w:rFonts w:asciiTheme="minorHAnsi" w:hAnsiTheme="minorHAnsi" w:cstheme="minorHAnsi"/>
          <w:sz w:val="20"/>
          <w:szCs w:val="20"/>
        </w:rPr>
        <w:t>schematrons/profils/terminologies/schematron/</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r w:rsidRPr="008B0346">
        <w:rPr>
          <w:rFonts w:asciiTheme="minorHAnsi" w:hAnsiTheme="minorHAnsi" w:cstheme="minorHAnsi"/>
          <w:sz w:val="20"/>
          <w:szCs w:val="20"/>
        </w:rPr>
        <w:t>path_terminologie</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//hl7:code</w:t>
      </w:r>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//hl7:value[@xsi:type='CD'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27616C6C"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-s : Fichier du </w:t>
      </w:r>
      <w:r w:rsidR="0034612A">
        <w:rPr>
          <w:rFonts w:asciiTheme="minorHAnsi" w:hAnsiTheme="minorHAnsi" w:cstheme="minorHAnsi"/>
          <w:sz w:val="20"/>
          <w:szCs w:val="20"/>
        </w:rPr>
        <w:t>schematron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-xsl : feuille xsl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outputxsl : Fichier de resulat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java  -cp ./* validate.java -i  -BIO_v2.0_Chikungunya.XML -s schematron\terminologie.sch -o output/CR-bio.svrl  -xsl schematron/svrl-to-html.xsl -outputxsl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2" w:name="_Ref479061947"/>
      <w:bookmarkStart w:id="73" w:name="_Ref479061964"/>
      <w:bookmarkStart w:id="74" w:name="_Toc146291987"/>
      <w:r w:rsidRPr="008B5193">
        <w:lastRenderedPageBreak/>
        <w:t>Procédure pour vérifier un document</w:t>
      </w:r>
      <w:bookmarkEnd w:id="72"/>
      <w:bookmarkEnd w:id="73"/>
      <w:r w:rsidRPr="008B5193">
        <w:t xml:space="preserve"> CDA</w:t>
      </w:r>
      <w:bookmarkEnd w:id="74"/>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3820A2C" w14:textId="77777777" w:rsidR="008504A3" w:rsidRPr="00611BFD" w:rsidRDefault="008504A3" w:rsidP="008504A3">
      <w:pPr>
        <w:rPr>
          <w:rFonts w:asciiTheme="minorHAnsi" w:hAnsiTheme="minorHAnsi" w:cstheme="minorHAnsi"/>
          <w:sz w:val="20"/>
          <w:szCs w:val="20"/>
        </w:rPr>
      </w:pPr>
    </w:p>
    <w:p w14:paraId="1ECCF9C0" w14:textId="2E5730A8" w:rsidR="008504A3" w:rsidRPr="00611BFD" w:rsidRDefault="008504A3" w:rsidP="008504A3">
      <w:pPr>
        <w:pStyle w:val="Titre2"/>
      </w:pPr>
      <w:bookmarkStart w:id="75" w:name="_Toc146291988"/>
      <w:r w:rsidRPr="00611BFD">
        <w:t xml:space="preserve">Sélection du fichier CDA à tester et du </w:t>
      </w:r>
      <w:r w:rsidR="0034612A">
        <w:t>schematron</w:t>
      </w:r>
      <w:r w:rsidRPr="00611BFD">
        <w:t xml:space="preserve"> correspondant</w:t>
      </w:r>
      <w:bookmarkEnd w:id="75"/>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3102DDED"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231BEC54"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 xml:space="preserve">Si vous ne sélectionnez aucun </w:t>
      </w:r>
      <w:r w:rsidR="0034612A">
        <w:rPr>
          <w:rFonts w:asciiTheme="minorHAnsi" w:hAnsiTheme="minorHAnsi" w:cstheme="minorHAnsi"/>
          <w:i/>
          <w:sz w:val="20"/>
          <w:szCs w:val="20"/>
        </w:rPr>
        <w:t>schematron</w:t>
      </w:r>
      <w:r w:rsidRPr="00611BFD">
        <w:rPr>
          <w:rFonts w:asciiTheme="minorHAnsi" w:hAnsiTheme="minorHAnsi" w:cstheme="minorHAnsi"/>
          <w:i/>
          <w:sz w:val="20"/>
          <w:szCs w:val="20"/>
        </w:rPr>
        <w:t>,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6" w:name="_Toc146291989"/>
      <w:r w:rsidRPr="00611BFD">
        <w:lastRenderedPageBreak/>
        <w:t>Lancement de la procédure de vérification de conformité du fichier CDA</w:t>
      </w:r>
      <w:bookmarkEnd w:id="76"/>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7" w:name="_Toc146291990"/>
      <w:r w:rsidRPr="00611BFD">
        <w:lastRenderedPageBreak/>
        <w:t>Visualisation des rapports de conformité</w:t>
      </w:r>
      <w:bookmarkEnd w:id="77"/>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8" w:name="_Toc146291991"/>
      <w:r w:rsidRPr="008B5193">
        <w:lastRenderedPageBreak/>
        <w:t xml:space="preserve">Historique </w:t>
      </w:r>
      <w:r w:rsidR="0020298C" w:rsidRPr="008B5193">
        <w:t>des évolutions</w:t>
      </w:r>
      <w:bookmarkEnd w:id="78"/>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B17FCA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52C76A5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14A1EAEA"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66A22723"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B0C16D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 et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2A7BF6C8"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3EC969F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Certificats de Santé de l’Enfant et des exemples CS8, CS9, CS24</w:t>
            </w:r>
          </w:p>
          <w:p w14:paraId="0D059AA6" w14:textId="1107F5C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Ajout du jeu de valeurs correspondant dans le répertoire jeuxDeValeurs</w:t>
            </w:r>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 «Chirurgien-dentiste»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Exemples CSE et fiches cardios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2EC92BE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&lt;addr&gt;, &lt;telecom&gt;, ainsi que pour la structuration de l’élément &lt;addr&gt;.</w:t>
            </w:r>
          </w:p>
          <w:p w14:paraId="12723A16" w14:textId="34CAAE8D"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Verif.bat et compilverif.bat mis à jour pour appeler la nouvelle version du moteur xsdvalidator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 CI-SIS_jdv_authorSpecialty.xml et  CI-SIS_jdv_observationInterpretation.xml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CI-SIS_jdv_healthcareFacilityTypeCode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Déclaration du namespace CDA, pour rétro-compatibilité</w:t>
            </w:r>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65E3AB4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Fiche RCP»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résiduelles dans tous les exemples  de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2037B41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infrastructure/cda</w:t>
            </w:r>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schéma processable/extensions/ihelab.xsd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0865B8E3"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CI-SIS_StructurationCommuneCDAr2.sch pour contrôler que l’extension serviceEvent/lab:statusCode n’est utilisée que dans les CR de biologie ou d’anatomo-cyto-pathologie.</w:t>
            </w:r>
          </w:p>
          <w:p w14:paraId="5B3E8CEC" w14:textId="661C7EC9"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include/serviceEventLabStatusCode20130408.sch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lang w:val="en-US"/>
              </w:rPr>
              <w:t>CR_BIO_Chikungunya_AUTO-PRES</w:t>
            </w:r>
          </w:p>
          <w:p w14:paraId="765B5C79" w14:textId="1A678F3A"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 section BIOsectionN1Struct et BIOsectionN1Code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entrée BIOentry et ajout du templateId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 certains shématrons</w:t>
            </w:r>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01A11084"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et jeux de valeurs)</w:t>
            </w:r>
          </w:p>
          <w:p w14:paraId="165E6EE8" w14:textId="67AE156D"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serviceEventPerformer</w:t>
            </w:r>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AVC_postAVC</w:t>
            </w:r>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33CD1846"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xsl dans le répertoire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et renommage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IHE_PCC.sch en IHE.sch</w:t>
            </w:r>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CR-ACP_sein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66F3EA7B"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1ACBB8D6"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58F1F88C"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E_BIOentry_CRBIO.sch</w:t>
            </w:r>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0189B7D6"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Autorisation de l’attribut nullFlavor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legalAuthenticator</w:t>
            </w:r>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authenticator</w:t>
            </w:r>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suite à concertation du volet CNAM-HR. </w:t>
            </w:r>
          </w:p>
          <w:p w14:paraId="5CB34622" w14:textId="0A11B32D"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JDV_SocialHistoryCodes-CISIS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JDV_BIO_Chapitres-CISIS et JDV_BIO_SousChapitres-CISIS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3BE0EFFB"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abstrait dansTypeCode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JDV_participationType.sch</w:t>
            </w:r>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5D836C3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\include\entrees : E_medications_int.sch</w:t>
            </w:r>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\include\sections : S_dispositifs_medicaux_ASIP.sch, S_documentSummary.sch, S_codedListOfSurgeries.sch</w:t>
            </w:r>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\include\specificationsVolets\CSE : E_CodedVitalSigns_CSE.sch</w:t>
            </w:r>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\include\specificationsVolets\TLM : Entete_TLM-DA.sch et Entete_TLM-CR.sch</w:t>
            </w:r>
          </w:p>
          <w:p w14:paraId="352A2B1E" w14:textId="1B8FE0ED"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suite à 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23FEC7D9"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fichier exemple SDM_MR_v2020.02 pour ajouter la version du modèle dans le templateId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3A63AC7A"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CI-SIS_VSM.sch (schematrons) pour supprimer le contrôle de la section Traitement au long court qui est déjà réalisé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S_traitementAuLongCours_ASIP.sch (schematrons\include\sections)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exemples CSE suite à évolutions demandées par la DGOS.</w:t>
            </w:r>
          </w:p>
          <w:p w14:paraId="30830D5C" w14:textId="52FE9AF2"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JDV_causeAccidentDom_CSE.sch (schematrons\include\jeuxDeValeurs\CSE) qui va contrôler le code contenu dans code et plus dans value suite à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4F160335"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E_eatingSleeping_CSE.sch (schematrons\include\specificationsVolets\CSE) suite à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1B9337AA"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Modification des OIDs pour les DM (utilisation des OIDs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auteur (qui est dans author/functionCode/originalText)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modifiés pour ne plus afficher la table de matières dans les documents non structurés et pour afficher le suffix si présent ou le prefix dans le nom des personnes.</w:t>
            </w:r>
          </w:p>
          <w:p w14:paraId="2045E1CC" w14:textId="01CAB7DC" w:rsidR="008B58DE" w:rsidRPr="00E814FD" w:rsidRDefault="0034612A" w:rsidP="008B58D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E1A47" w:rsidRPr="00E814FD">
              <w:rPr>
                <w:rFonts w:asciiTheme="minorHAnsi" w:hAnsiTheme="minorHAnsi" w:cstheme="minorHAnsi"/>
                <w:b/>
                <w:sz w:val="18"/>
                <w:szCs w:val="18"/>
              </w:rPr>
              <w:t>s</w:t>
            </w:r>
          </w:p>
          <w:p w14:paraId="33F40D27" w14:textId="5E25D409"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JDV_administrativeGenderCode.sch, </w:t>
            </w:r>
          </w:p>
          <w:p w14:paraId="5F05A53B"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JDV_authorFunctionCode.sch, </w:t>
            </w:r>
          </w:p>
          <w:p w14:paraId="76A0A51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JDV_participantFunctionCode.sch</w:t>
            </w:r>
          </w:p>
          <w:p w14:paraId="0BEB6431"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JDV_substanceAdministration_approachSiteCode.sch</w:t>
            </w:r>
          </w:p>
          <w:p w14:paraId="606F5BAE" w14:textId="12504456"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JDV_authorSpecialty.sch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JDV_ClinicalStatusCodes.sch pour le rendre générique</w:t>
            </w:r>
          </w:p>
          <w:p w14:paraId="77FF8640" w14:textId="1EC34896"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3F336DF3" w:rsidR="00D96E2B" w:rsidRPr="00E814FD" w:rsidRDefault="00D96E2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JDV_participationType.sch (schematrons\include\jeuxDeValeurs) car le participant/typecode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dansTypeCode.sch (schematrons\abstract) et la 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CI-SIS_StructurationMinimale.sch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nom du répertoire include\jeuxDeValeurs\FRCP en include\jeuxDeValeurs\FRCP-2015 (en prévision de la création d’un nouveau répertoire pour la nouvelle version)</w:t>
            </w:r>
          </w:p>
          <w:p w14:paraId="141EDEA4" w14:textId="367E12D9"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D6C47BA"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 xml:space="preserve">de cet abstract dans 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des documents</w:t>
            </w:r>
          </w:p>
          <w:p w14:paraId="3709D1FC" w14:textId="6CBD48FC" w:rsidR="008E306F" w:rsidRPr="00E814FD" w:rsidRDefault="008E306F">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dansTypeCode.sch (qui n’est pas utile) et suppression de cet abstract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SIS_StructurationMinimale.sch</w:t>
            </w:r>
          </w:p>
          <w:p w14:paraId="0EC982E5" w14:textId="5BC51CE8"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JDV_authenticatorSpecialty.sch, </w:t>
            </w:r>
          </w:p>
          <w:p w14:paraId="5898EE89"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p w14:paraId="7E03F34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p w14:paraId="7897FD9F"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p w14:paraId="79E9A416"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JDV_legalAuthenticatorSpecialty.sch,</w:t>
            </w:r>
          </w:p>
          <w:p w14:paraId="1348CC6B"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JDV_typeCode.sch</w:t>
            </w:r>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(schematrons\include\jeuxDeValeurs\en-tête)</w:t>
            </w:r>
          </w:p>
          <w:p w14:paraId="4E452ADE" w14:textId="07CA5033"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ER_severity_int.sch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Entete_FLUDR_FLUDT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22471614"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sections et entrées D2LM</w:t>
            </w:r>
          </w:p>
          <w:p w14:paraId="77AC47A9" w14:textId="17790B1B"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Remplacement du JDV_ImmunizationCode-CISIS (1.2.250.1.213.1.1.5.12) par le JDV_HL7_ActSubstanceAdministrationImmunizationCode-CISIS (2.16.840.1.113883.1.11.19709)</w:t>
            </w:r>
          </w:p>
          <w:p w14:paraId="2E97E4E2" w14:textId="6F5069ED" w:rsidR="0052735B" w:rsidRPr="00E814FD" w:rsidRDefault="0034612A" w:rsidP="0052735B">
            <w:pPr>
              <w:pStyle w:val="Tableau"/>
              <w:rPr>
                <w:rFonts w:asciiTheme="minorHAnsi" w:hAnsiTheme="minorHAnsi" w:cstheme="minorHAnsi"/>
                <w:b/>
                <w:sz w:val="18"/>
                <w:szCs w:val="18"/>
              </w:rPr>
            </w:pPr>
            <w:r>
              <w:rPr>
                <w:rFonts w:asciiTheme="minorHAnsi" w:hAnsiTheme="minorHAnsi" w:cstheme="minorHAnsi"/>
                <w:b/>
                <w:sz w:val="18"/>
                <w:szCs w:val="18"/>
              </w:rPr>
              <w:t>Schematron</w:t>
            </w:r>
            <w:r w:rsidR="0052735B" w:rsidRPr="00E814FD">
              <w:rPr>
                <w:rFonts w:asciiTheme="minorHAnsi" w:hAnsiTheme="minorHAnsi" w:cstheme="minorHAnsi"/>
                <w:b/>
                <w:sz w:val="18"/>
                <w:szCs w:val="18"/>
              </w:rPr>
              <w:t>s</w:t>
            </w:r>
          </w:p>
          <w:p w14:paraId="14349011" w14:textId="491D4A8C"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JDV_actSubstanceAdministrationImmunizationCode.sch</w:t>
            </w:r>
          </w:p>
          <w:p w14:paraId="4D571A15"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JDV_observationIntoleranceType.sch</w:t>
            </w:r>
          </w:p>
          <w:p w14:paraId="21907A76"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JDV_substanceAdministration_ImmunizationRouteCodes.sch</w:t>
            </w:r>
          </w:p>
          <w:p w14:paraId="3EB6CABF"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JDV_substanceAdministration_RouteOfAdministration.sch</w:t>
            </w:r>
          </w:p>
          <w:p w14:paraId="058CDEFA"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JDV_vitalSignCode.sch</w:t>
            </w:r>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3B792C75"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 suite à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shematrons/include/en-tete/</w:t>
            </w:r>
            <w:r w:rsidRPr="00E814FD">
              <w:rPr>
                <w:rFonts w:asciiTheme="minorHAnsi" w:hAnsiTheme="minorHAnsi" w:cstheme="minorHAnsi"/>
                <w:b/>
                <w:sz w:val="18"/>
                <w:szCs w:val="18"/>
              </w:rPr>
              <w:t>recordTarget_fr.sch</w:t>
            </w:r>
            <w:r w:rsidRPr="00E814FD">
              <w:rPr>
                <w:rFonts w:asciiTheme="minorHAnsi" w:hAnsiTheme="minorHAnsi" w:cstheme="minorHAnsi"/>
                <w:sz w:val="18"/>
                <w:szCs w:val="18"/>
              </w:rPr>
              <w:t xml:space="preserve"> en supprimant les contrôles sur la présence obligatoire des deux éléments « addr » et « telecom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shematron/abstract/</w:t>
            </w:r>
            <w:r w:rsidRPr="00E814FD">
              <w:rPr>
                <w:rFonts w:asciiTheme="minorHAnsi" w:hAnsiTheme="minorHAnsi" w:cstheme="minorHAnsi"/>
                <w:b/>
                <w:sz w:val="18"/>
                <w:szCs w:val="18"/>
              </w:rPr>
              <w:t>abstractAuthorFunctionCode.sch</w:t>
            </w:r>
            <w:r w:rsidRPr="00E814FD">
              <w:rPr>
                <w:rFonts w:asciiTheme="minorHAnsi" w:hAnsiTheme="minorHAnsi" w:cstheme="minorHAnsi"/>
                <w:sz w:val="18"/>
                <w:szCs w:val="18"/>
              </w:rPr>
              <w:t xml:space="preserve"> qui contrôle si la valeur de author/functionCode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JDV_authorSpecialty.sch </w:t>
            </w:r>
            <w:r w:rsidRPr="00E814FD">
              <w:rPr>
                <w:rFonts w:asciiTheme="minorHAnsi" w:hAnsiTheme="minorHAnsi" w:cstheme="minorHAnsi"/>
                <w:sz w:val="18"/>
                <w:szCs w:val="18"/>
              </w:rPr>
              <w:t xml:space="preserve">qui fait appel au nouveau shematron/abstract/ </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author/assignedAuthor/code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assignedAuthor_fr.sch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JDV_informantRelatedEntityCode.sch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abstractInformantRelatedEntityCode </w:t>
            </w:r>
            <w:r w:rsidRPr="00E814FD">
              <w:rPr>
                <w:rFonts w:asciiTheme="minorHAnsi" w:hAnsiTheme="minorHAnsi" w:cstheme="minorHAnsi"/>
                <w:sz w:val="18"/>
                <w:szCs w:val="18"/>
              </w:rPr>
              <w:t>qui contrôle si la valeur de informant/relatedEntity/code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informantRelatedEntity_fr.sch</w:t>
            </w:r>
            <w:r w:rsidRPr="00E814FD">
              <w:rPr>
                <w:rFonts w:asciiTheme="minorHAnsi" w:hAnsiTheme="minorHAnsi" w:cstheme="minorHAnsi"/>
                <w:sz w:val="18"/>
                <w:szCs w:val="18"/>
              </w:rPr>
              <w:t xml:space="preserve"> en supprimant les contrôles sur la présence obligatoire des éléments « addr » et « telecom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 xml:space="preserve">informationRecipient_fr.sch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informationRecipient » et « informationRecipient/name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suffix » [0..1]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prefix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receivedOrganization/id » et « receivedOrganization/name » </w:t>
            </w:r>
          </w:p>
          <w:p w14:paraId="21E4D553" w14:textId="77777777" w:rsidR="008C34AB" w:rsidRPr="00E814FD" w:rsidRDefault="008C34AB" w:rsidP="0003501B">
            <w:pPr>
              <w:pStyle w:val="Tableau"/>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abstractAuthorFunctionCode.sch </w:t>
            </w:r>
            <w:r w:rsidRPr="00E814FD">
              <w:rPr>
                <w:rFonts w:asciiTheme="minorHAnsi" w:hAnsiTheme="minorHAnsi" w:cstheme="minorHAnsi"/>
                <w:sz w:val="18"/>
                <w:szCs w:val="18"/>
              </w:rPr>
              <w:t>qui contrôle si la valeur de participant/functionCode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participant/associatedEntity/code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associatedEntity_fr.sch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abstractStandardIndustryClassCode.sch </w:t>
            </w:r>
            <w:r w:rsidRPr="00E814FD">
              <w:rPr>
                <w:rFonts w:asciiTheme="minorHAnsi" w:hAnsiTheme="minorHAnsi" w:cstheme="minorHAnsi"/>
                <w:sz w:val="18"/>
                <w:szCs w:val="18"/>
              </w:rPr>
              <w:t>qui contrôle si la valeur de assignedEntity/representedOrganization/standardIndustryClassCode/code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schematrons\include\jeuxDeValeurs\en-tête/healthcareFacilityCode.sch qui fait au nouveau shematron/abstract/</w:t>
            </w:r>
            <w:r w:rsidRPr="00E814FD">
              <w:rPr>
                <w:rFonts w:asciiTheme="minorHAnsi" w:hAnsiTheme="minorHAnsi" w:cstheme="minorHAnsi"/>
                <w:b/>
                <w:sz w:val="18"/>
                <w:szCs w:val="18"/>
              </w:rPr>
              <w:t>abstractHealthcareFacilityTypeCode.sch</w:t>
            </w:r>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schematrons\include/en-tete/</w:t>
            </w:r>
            <w:r w:rsidRPr="00E814FD">
              <w:rPr>
                <w:rFonts w:asciiTheme="minorHAnsi" w:hAnsiTheme="minorHAnsi" w:cstheme="minorHAnsi"/>
                <w:b/>
                <w:sz w:val="18"/>
                <w:szCs w:val="18"/>
              </w:rPr>
              <w:t xml:space="preserve">componentOf_fr.sch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r w:rsidRPr="00E814FD">
              <w:rPr>
                <w:rFonts w:asciiTheme="minorHAnsi" w:hAnsiTheme="minorHAnsi" w:cstheme="minorHAnsi"/>
                <w:b/>
                <w:sz w:val="18"/>
                <w:szCs w:val="18"/>
              </w:rPr>
              <w:t>processable/coreschemas/voc.xsd</w:t>
            </w:r>
            <w:r w:rsidRPr="00E814FD">
              <w:rPr>
                <w:rFonts w:asciiTheme="minorHAnsi" w:hAnsiTheme="minorHAnsi" w:cstheme="minorHAnsi"/>
                <w:sz w:val="18"/>
                <w:szCs w:val="18"/>
              </w:rPr>
              <w:t xml:space="preserve"> pour compléter la liste des valeurs autorisées pour l’élément componentOf/encompassingEncounter/encounterParticipant@typeCode</w:t>
            </w:r>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la feuille de style suite à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être rendus dans une iframe sans « sandbox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Sécuriser une iframe avec l’attribut sandbox</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avec ce plugin n’importe quel « iframe » est maintenant bac à sable. « Sandboxed iframes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limit-pdf » a été mis en œuvre. Si l’environnement veut autoriser le rendu pdf,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sandbox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iframes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2"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&lt;meta http-equiv=</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charset=utf-8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&lt;head&gt;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&lt;exclude-result-prefixes&gt;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:output&gt;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method. À partir de Netscape 7.0, method=</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CR de consultation pré-anesthésique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08087F8"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1F6A4D93" w14:textId="3DAD1F44" w:rsidR="008C34AB" w:rsidRPr="0003501B" w:rsidRDefault="00680699" w:rsidP="008C34AB">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Utilisation de la même patiente dans tous les exemples, plus complet en terme de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5183FFC1"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suite à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616E0B3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Mise à jour des JDV JDV_TypeGarde-CISIS, JDV_EvenementsAccouchement-CISIS, JDV_AntecedentsObstetricaux-CISIS et JDV_Addictions-CISIS</w:t>
            </w:r>
          </w:p>
          <w:p w14:paraId="57E2AD75" w14:textId="0A06B6F3" w:rsidR="0085393D" w:rsidRPr="00E814FD" w:rsidRDefault="0034612A" w:rsidP="0085393D">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41E44" w:rsidRPr="00E814FD">
              <w:rPr>
                <w:rFonts w:asciiTheme="minorHAnsi" w:hAnsiTheme="minorHAnsi" w:cstheme="minorHAnsi"/>
                <w:b/>
                <w:sz w:val="18"/>
                <w:szCs w:val="18"/>
              </w:rPr>
              <w:t>s</w:t>
            </w:r>
            <w:r w:rsidR="005651EB" w:rsidRPr="00E814FD">
              <w:rPr>
                <w:rFonts w:asciiTheme="minorHAnsi" w:hAnsiTheme="minorHAnsi" w:cstheme="minorHAnsi"/>
                <w:b/>
                <w:sz w:val="18"/>
                <w:szCs w:val="18"/>
              </w:rPr>
              <w:t xml:space="preserve"> </w:t>
            </w:r>
            <w:r w:rsidR="00441E44" w:rsidRPr="00E814FD">
              <w:rPr>
                <w:rFonts w:asciiTheme="minorHAnsi" w:hAnsiTheme="minorHAnsi" w:cstheme="minorHAnsi"/>
                <w:b/>
                <w:sz w:val="18"/>
                <w:szCs w:val="18"/>
              </w:rPr>
              <w:t>:</w:t>
            </w:r>
          </w:p>
          <w:p w14:paraId="2E2536C6" w14:textId="43315AF6"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type de documents (schematrons\include\specificationsVolets et sous-répertoires schematrons\include\jeuxDeValeurs)</w:t>
            </w:r>
            <w:r w:rsidR="005651EB"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documents impactés :</w:t>
            </w:r>
            <w:r w:rsidR="00841AF9" w:rsidRPr="00E814FD">
              <w:rPr>
                <w:rFonts w:asciiTheme="minorHAnsi" w:hAnsiTheme="minorHAnsi" w:cstheme="minorHAnsi"/>
                <w:sz w:val="18"/>
                <w:szCs w:val="18"/>
              </w:rPr>
              <w:t xml:space="preserve"> CSE, TLM, D2LM, LDL, DLU</w:t>
            </w:r>
          </w:p>
          <w:p w14:paraId="64B31887" w14:textId="32B6DC7D"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s/profils : CI-SIS_Modeles_ANS.sch et CI-SIS_ModelesDeContenusCDA.sch</w:t>
            </w:r>
          </w:p>
          <w:p w14:paraId="45C0E1A3" w14:textId="1C10E166"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 compilverif.bat et compilverifSDMMR.bat (suite au renommage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CI-SIS_Modeles_ANS.sch et CI-SIS_ModelesDeContenusCDA.sch)</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(suite à</w:t>
            </w:r>
            <w:r w:rsidRPr="00E814FD">
              <w:rPr>
                <w:rFonts w:asciiTheme="minorHAnsi" w:hAnsiTheme="minorHAnsi" w:cstheme="minorHAnsi"/>
                <w:sz w:val="18"/>
                <w:szCs w:val="18"/>
              </w:rPr>
              <w:t xml:space="preserve"> la mise à jour du JDV_Lateralite</w:t>
            </w:r>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VAC_3.1.xml (correction du templateId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suite à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 : nouvel exemple CR-BIO autoprésentable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B61B8F2" w:rsidR="00946EF5" w:rsidRPr="00E814FD" w:rsidRDefault="0034612A" w:rsidP="00946EF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46EF5" w:rsidRPr="00E814FD">
              <w:rPr>
                <w:rFonts w:asciiTheme="minorHAnsi" w:hAnsiTheme="minorHAnsi" w:cstheme="minorHAnsi"/>
                <w:b/>
                <w:sz w:val="18"/>
                <w:szCs w:val="18"/>
              </w:rPr>
              <w:t>s :</w:t>
            </w:r>
          </w:p>
          <w:p w14:paraId="21FECED2" w14:textId="154AC322"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corriger une erreur d’appel</w:t>
            </w:r>
          </w:p>
          <w:p w14:paraId="4751109A" w14:textId="7CEADF9D"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recordTarget suite à la mise en place de l’INS</w:t>
            </w:r>
          </w:p>
          <w:p w14:paraId="0BF6B446" w14:textId="3E5D2453"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pour tester l’interpretationCode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07408D43" w14:textId="26313E4B" w:rsidR="00177EB0" w:rsidRPr="0003501B" w:rsidRDefault="00177EB0" w:rsidP="00946EF5">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(suite à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(suite à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47F3ED37" w:rsidR="00246C05" w:rsidRPr="00E814FD" w:rsidRDefault="0034612A" w:rsidP="00246C0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246C05" w:rsidRPr="00E814FD">
              <w:rPr>
                <w:rFonts w:asciiTheme="minorHAnsi" w:hAnsiTheme="minorHAnsi" w:cstheme="minorHAnsi"/>
                <w:b/>
                <w:sz w:val="18"/>
                <w:szCs w:val="18"/>
              </w:rPr>
              <w:t>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E_payers_fr.sch</w:t>
            </w:r>
          </w:p>
          <w:p w14:paraId="07EDC963"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E_identificationMicroOrganismesMultiresistants_fr.sch</w:t>
            </w:r>
          </w:p>
          <w:p w14:paraId="48539EED"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E_accidentsTransfusionnels_fr.sch</w:t>
            </w:r>
          </w:p>
          <w:p w14:paraId="4B04BA45"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E_evenementIndesirableSuiteAdministrationDerivesSang_fr.sch</w:t>
            </w:r>
          </w:p>
          <w:p w14:paraId="0F6AD08C"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E_evenementIndesirablePendantHospitalisation_fr.sch</w:t>
            </w:r>
          </w:p>
          <w:p w14:paraId="0FCF386B"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E_statutDuDocument_fr.sch</w:t>
            </w:r>
          </w:p>
          <w:p w14:paraId="1BB42522"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E_disposition_fr.sch</w:t>
            </w:r>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S_travailEtAccouchement_ANS.sch</w:t>
            </w:r>
          </w:p>
          <w:p w14:paraId="0EE52D04"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S_dispositions_ANS.sch</w:t>
            </w:r>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S_facteursDeRisque-non-code_ANS.sch</w:t>
            </w:r>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S_anamneseEtFacteursDeRisques_ANS.sch</w:t>
            </w:r>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ouveaux exemples suite à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D5B7BD3"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55401EE4"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09577CB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IHE.sch</w:t>
            </w:r>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r w:rsidRPr="00E814FD">
              <w:rPr>
                <w:rFonts w:asciiTheme="minorHAnsi" w:hAnsiTheme="minorHAnsi" w:cstheme="minorHAnsi"/>
                <w:sz w:val="18"/>
                <w:szCs w:val="18"/>
              </w:rPr>
              <w:t>S_principalMotif-non-code_ANS.sch</w:t>
            </w:r>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schematrons\include\sections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r w:rsidRPr="00E814FD">
              <w:rPr>
                <w:rFonts w:asciiTheme="minorHAnsi" w:hAnsiTheme="minorHAnsi" w:cstheme="minorHAnsi"/>
                <w:sz w:val="18"/>
                <w:szCs w:val="18"/>
              </w:rPr>
              <w:t>S_historyOfPresentIllness.sch</w:t>
            </w:r>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schematrons\include\jeuxDeValeurs\ANEST-CR-ANEST_2021.01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JDV_AbordVeineuxPeripherique-CISIS.sch</w:t>
            </w:r>
          </w:p>
          <w:p w14:paraId="5202DBDC" w14:textId="77777777" w:rsidR="002631B4"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JDV_AbordVeineuxCentral-CISIS.sch</w:t>
            </w:r>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 jeuxDeValeurs\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lastRenderedPageBreak/>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1F24FEB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s\include\specificationsVolets</w:t>
            </w:r>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35B079FE" w:rsidR="00786927" w:rsidRPr="00E814FD" w:rsidRDefault="0034612A" w:rsidP="00786927">
            <w:pPr>
              <w:pStyle w:val="Tableau"/>
              <w:rPr>
                <w:rFonts w:asciiTheme="minorHAnsi" w:hAnsiTheme="minorHAnsi" w:cstheme="minorHAnsi"/>
                <w:sz w:val="18"/>
                <w:szCs w:val="18"/>
              </w:rPr>
            </w:pPr>
            <w:r>
              <w:rPr>
                <w:rFonts w:asciiTheme="minorHAnsi" w:hAnsiTheme="minorHAnsi" w:cstheme="minorHAnsi"/>
                <w:b/>
                <w:sz w:val="18"/>
                <w:szCs w:val="18"/>
              </w:rPr>
              <w:t>Schematron</w:t>
            </w:r>
            <w:r w:rsidR="00786927" w:rsidRPr="00E814FD">
              <w:rPr>
                <w:rFonts w:asciiTheme="minorHAnsi" w:hAnsiTheme="minorHAnsi" w:cstheme="minorHAnsi"/>
                <w:b/>
                <w:sz w:val="18"/>
                <w:szCs w:val="18"/>
              </w:rPr>
              <w:t>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(renommé)</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(renommé)</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(renommé)</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(renommé)</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r w:rsidRPr="00E814FD">
              <w:rPr>
                <w:rFonts w:asciiTheme="minorHAnsi" w:hAnsiTheme="minorHAnsi" w:cstheme="minorHAnsi"/>
                <w:sz w:val="18"/>
                <w:szCs w:val="18"/>
                <w:lang w:val="en-AE"/>
              </w:rPr>
              <w:t>S_bilan-diagnostic-immediat_ANS.sch</w:t>
            </w:r>
          </w:p>
          <w:p w14:paraId="5FE6545A" w14:textId="77777777" w:rsidR="00424C09" w:rsidRPr="00E814FD" w:rsidRDefault="00424C09">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S_informationsAssure_ANS.sch</w:t>
            </w:r>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w:t>
            </w:r>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E_observationRequest_int.sch</w:t>
            </w:r>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w:t>
            </w:r>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JDV_administrativeGenderCode.sch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schematrons\include\specificationsVolets</w:t>
            </w:r>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414A6310"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VAC_2021.01\Entete\Entete_VAC_2021.01.sch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VAC-NOTE_2021.01\Entete\Entete_VAC-NOTE_2021.01.sch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exemples CDA ont été mis à jour notamment suite aux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3F5A4CE6" w:rsidR="004A15C4"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A15C4" w:rsidRPr="00E814FD">
              <w:rPr>
                <w:rFonts w:asciiTheme="minorHAnsi" w:hAnsiTheme="minorHAnsi" w:cstheme="minorHAnsi"/>
                <w:b/>
                <w:sz w:val="18"/>
                <w:szCs w:val="18"/>
              </w:rPr>
              <w:t>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schematrons\include\en-tete</w:t>
            </w:r>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r w:rsidRPr="00E814FD">
              <w:rPr>
                <w:rFonts w:asciiTheme="minorHAnsi" w:hAnsiTheme="minorHAnsi" w:cstheme="minorHAnsi"/>
                <w:sz w:val="18"/>
                <w:szCs w:val="18"/>
              </w:rPr>
              <w:t>documentationOf_fr.sch</w:t>
            </w:r>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r w:rsidRPr="00E814FD">
              <w:rPr>
                <w:rFonts w:asciiTheme="minorHAnsi" w:hAnsiTheme="minorHAnsi" w:cstheme="minorHAnsi"/>
                <w:b/>
                <w:sz w:val="18"/>
                <w:szCs w:val="18"/>
              </w:rPr>
              <w:t>schematrons\include\entrees</w:t>
            </w:r>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E_mesuresAcuiteVisuelle_int</w:t>
            </w:r>
          </w:p>
          <w:p w14:paraId="68BB0EE8"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E_mesuresAcuiteVisuelleObservation_int</w:t>
            </w:r>
          </w:p>
          <w:p w14:paraId="6B37CBDF" w14:textId="77777777" w:rsidR="00B07D21" w:rsidRPr="00E814FD" w:rsidRDefault="00B07D21" w:rsidP="0021607B">
            <w:pPr>
              <w:pStyle w:val="Tableau"/>
              <w:rPr>
                <w:rFonts w:asciiTheme="minorHAnsi" w:hAnsiTheme="minorHAnsi" w:cstheme="minorHAnsi"/>
                <w:sz w:val="18"/>
                <w:szCs w:val="18"/>
              </w:rPr>
            </w:pPr>
            <w:r w:rsidRPr="00E814FD">
              <w:rPr>
                <w:rFonts w:asciiTheme="minorHAnsi" w:hAnsiTheme="minorHAnsi" w:cstheme="minorHAnsi"/>
                <w:sz w:val="18"/>
                <w:szCs w:val="18"/>
              </w:rPr>
              <w:t>E_mesuresDeRefractionOrganizer_int</w:t>
            </w:r>
          </w:p>
          <w:p w14:paraId="569511F0" w14:textId="77777777" w:rsidR="00506B11" w:rsidRPr="00E814FD" w:rsidRDefault="00B07D2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E_mesureDeRefractionObservation_int</w:t>
            </w:r>
          </w:p>
          <w:p w14:paraId="2FDDFBA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E_mesuresDispositifsOculaires_int</w:t>
            </w:r>
          </w:p>
          <w:p w14:paraId="720B285A"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E_mesuresDispositifsOculairesObservation_int</w:t>
            </w:r>
          </w:p>
          <w:p w14:paraId="3117EEDF" w14:textId="77777777" w:rsidR="00B07D21" w:rsidRPr="00722D82" w:rsidRDefault="00B07D21" w:rsidP="00B07D21">
            <w:pPr>
              <w:pStyle w:val="Tableau"/>
              <w:rPr>
                <w:rFonts w:asciiTheme="minorHAnsi" w:hAnsiTheme="minorHAnsi" w:cstheme="minorHAnsi"/>
                <w:sz w:val="18"/>
                <w:szCs w:val="18"/>
                <w:lang w:val="en-GB"/>
              </w:rPr>
            </w:pPr>
            <w:r w:rsidRPr="00722D82">
              <w:rPr>
                <w:rFonts w:asciiTheme="minorHAnsi" w:hAnsiTheme="minorHAnsi" w:cstheme="minorHAnsi"/>
                <w:sz w:val="18"/>
                <w:szCs w:val="18"/>
                <w:lang w:val="en-GB"/>
              </w:rPr>
              <w:t>E_vitalSignsObservation_int.sch</w:t>
            </w:r>
          </w:p>
          <w:p w14:paraId="7E33A352" w14:textId="77777777" w:rsidR="001D0354" w:rsidRPr="00722D82" w:rsidRDefault="001D0354" w:rsidP="001D0354">
            <w:pPr>
              <w:pStyle w:val="Tableau"/>
              <w:rPr>
                <w:rFonts w:asciiTheme="minorHAnsi" w:hAnsiTheme="minorHAnsi" w:cstheme="minorHAnsi"/>
                <w:sz w:val="18"/>
                <w:szCs w:val="18"/>
                <w:lang w:val="en-GB"/>
              </w:rPr>
            </w:pPr>
          </w:p>
          <w:p w14:paraId="1E0D777A" w14:textId="77777777" w:rsidR="00B07D21" w:rsidRPr="00722D82" w:rsidRDefault="001D0354" w:rsidP="001D0354">
            <w:pPr>
              <w:pStyle w:val="Tableau"/>
              <w:rPr>
                <w:rFonts w:asciiTheme="minorHAnsi" w:hAnsiTheme="minorHAnsi" w:cstheme="minorHAnsi"/>
                <w:b/>
                <w:sz w:val="18"/>
                <w:szCs w:val="18"/>
                <w:lang w:val="en-GB"/>
              </w:rPr>
            </w:pPr>
            <w:r w:rsidRPr="00722D82">
              <w:rPr>
                <w:rFonts w:asciiTheme="minorHAnsi" w:hAnsiTheme="minorHAnsi" w:cstheme="minorHAnsi"/>
                <w:b/>
                <w:sz w:val="18"/>
                <w:szCs w:val="18"/>
                <w:lang w:val="en-GB"/>
              </w:rPr>
              <w:t>schematrons\include\sections :</w:t>
            </w:r>
          </w:p>
          <w:p w14:paraId="05AD526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S_analyseDesDispositifsOculaires</w:t>
            </w:r>
          </w:p>
          <w:p w14:paraId="653DD23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S_bilanOphtalmologique</w:t>
            </w:r>
          </w:p>
          <w:p w14:paraId="0FB566D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S_examenPhysiqueOculaire</w:t>
            </w:r>
          </w:p>
          <w:p w14:paraId="3D35F834" w14:textId="77777777" w:rsidR="001D0354" w:rsidRPr="00722D82" w:rsidRDefault="001D0354" w:rsidP="0021607B">
            <w:pPr>
              <w:pStyle w:val="Tableau"/>
              <w:rPr>
                <w:rFonts w:asciiTheme="minorHAnsi" w:hAnsiTheme="minorHAnsi" w:cstheme="minorHAnsi"/>
                <w:sz w:val="18"/>
                <w:szCs w:val="18"/>
                <w:lang w:val="en-GB"/>
              </w:rPr>
            </w:pPr>
            <w:r w:rsidRPr="00722D82">
              <w:rPr>
                <w:rFonts w:asciiTheme="minorHAnsi" w:hAnsiTheme="minorHAnsi" w:cstheme="minorHAnsi"/>
                <w:sz w:val="18"/>
                <w:szCs w:val="18"/>
                <w:lang w:val="en-GB"/>
              </w:rPr>
              <w:t>S_mesureDeLaRefraction</w:t>
            </w:r>
          </w:p>
          <w:p w14:paraId="5A7FB709" w14:textId="77777777" w:rsidR="001D0354" w:rsidRPr="00722D82" w:rsidRDefault="001D0354" w:rsidP="0021607B">
            <w:pPr>
              <w:pStyle w:val="Tableau"/>
              <w:rPr>
                <w:rFonts w:asciiTheme="minorHAnsi" w:hAnsiTheme="minorHAnsi" w:cstheme="minorHAnsi"/>
                <w:sz w:val="18"/>
                <w:szCs w:val="18"/>
                <w:lang w:val="en-GB"/>
              </w:rPr>
            </w:pPr>
            <w:r w:rsidRPr="00722D82">
              <w:rPr>
                <w:rFonts w:asciiTheme="minorHAnsi" w:hAnsiTheme="minorHAnsi" w:cstheme="minorHAnsi"/>
                <w:sz w:val="18"/>
                <w:szCs w:val="18"/>
                <w:lang w:val="en-GB"/>
              </w:rPr>
              <w:t>S_scoreRankin_ANS</w:t>
            </w:r>
          </w:p>
          <w:p w14:paraId="709DAD6E" w14:textId="77777777" w:rsidR="001D0354" w:rsidRPr="00722D82" w:rsidRDefault="001D0354" w:rsidP="0021607B">
            <w:pPr>
              <w:pStyle w:val="Tableau"/>
              <w:rPr>
                <w:rFonts w:asciiTheme="minorHAnsi" w:hAnsiTheme="minorHAnsi" w:cstheme="minorHAnsi"/>
                <w:sz w:val="18"/>
                <w:szCs w:val="18"/>
                <w:lang w:val="en-GB"/>
              </w:rPr>
            </w:pPr>
          </w:p>
          <w:p w14:paraId="6C135B01" w14:textId="77777777" w:rsidR="0021607B" w:rsidRPr="00722D82" w:rsidRDefault="0021607B" w:rsidP="0021607B">
            <w:pPr>
              <w:pStyle w:val="Tableau"/>
              <w:rPr>
                <w:rFonts w:asciiTheme="minorHAnsi" w:hAnsiTheme="minorHAnsi" w:cstheme="minorHAnsi"/>
                <w:b/>
                <w:sz w:val="18"/>
                <w:szCs w:val="18"/>
                <w:lang w:val="en-GB"/>
              </w:rPr>
            </w:pPr>
            <w:r w:rsidRPr="00722D82">
              <w:rPr>
                <w:rFonts w:asciiTheme="minorHAnsi" w:hAnsiTheme="minorHAnsi" w:cstheme="minorHAnsi"/>
                <w:b/>
                <w:sz w:val="18"/>
                <w:szCs w:val="18"/>
                <w:lang w:val="en-GB"/>
              </w:rPr>
              <w:t>schematrons\include\specificationsVolets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r w:rsidRPr="00E814FD">
              <w:rPr>
                <w:rFonts w:asciiTheme="minorHAnsi" w:hAnsiTheme="minorHAnsi" w:cstheme="minorHAnsi"/>
                <w:b/>
                <w:sz w:val="18"/>
                <w:szCs w:val="18"/>
              </w:rPr>
              <w:lastRenderedPageBreak/>
              <w:t>schematrons\moteur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w:t>
            </w:r>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1E2BA3AB" w:rsidR="00757508"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757508" w:rsidRPr="00E814FD">
              <w:rPr>
                <w:rFonts w:asciiTheme="minorHAnsi" w:hAnsiTheme="minorHAnsi" w:cstheme="minorHAnsi"/>
                <w:b/>
                <w:sz w:val="18"/>
                <w:szCs w:val="18"/>
              </w:rPr>
              <w:t>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schematrons\include\en-tete :</w:t>
            </w:r>
          </w:p>
          <w:p w14:paraId="50BBD8E5"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assignedAuthor_fr.sch</w:t>
            </w:r>
          </w:p>
          <w:p w14:paraId="517CB83C"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assignedEntity_fr.sch</w:t>
            </w:r>
          </w:p>
          <w:p w14:paraId="38B4C55E"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associatedEntity_fr.sch</w:t>
            </w:r>
          </w:p>
          <w:p w14:paraId="0A046C63" w14:textId="77777777" w:rsidR="00757508" w:rsidRPr="00E814FD" w:rsidRDefault="00757508" w:rsidP="00757508">
            <w:pPr>
              <w:pStyle w:val="Tableau"/>
              <w:rPr>
                <w:rFonts w:asciiTheme="minorHAnsi" w:hAnsiTheme="minorHAnsi" w:cstheme="minorHAnsi"/>
                <w:sz w:val="18"/>
                <w:szCs w:val="18"/>
              </w:rPr>
            </w:pPr>
            <w:r w:rsidRPr="00E814FD">
              <w:rPr>
                <w:rFonts w:asciiTheme="minorHAnsi" w:hAnsiTheme="minorHAnsi" w:cstheme="minorHAnsi"/>
                <w:sz w:val="18"/>
                <w:szCs w:val="18"/>
              </w:rPr>
              <w:t>informationRecipient_fr.sch</w:t>
            </w:r>
          </w:p>
          <w:p w14:paraId="66BEBF25"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participant_fr.sch</w:t>
            </w:r>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 :</w:t>
            </w:r>
          </w:p>
          <w:p w14:paraId="55400DC6"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JDV_administrativeGenderCode.sch</w:t>
            </w:r>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schematrons\include\jeuxDeValeurs\en-tête :</w:t>
            </w:r>
          </w:p>
          <w:p w14:paraId="71C6134E" w14:textId="77777777" w:rsidR="00757508" w:rsidRPr="00E814FD" w:rsidRDefault="00757508"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JDV_encompassingEncounterCode.sch</w:t>
            </w:r>
          </w:p>
          <w:p w14:paraId="56DF8122" w14:textId="77777777" w:rsidR="00757508" w:rsidRPr="00E814FD" w:rsidRDefault="00E80021"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JDV_typeCode.sch</w:t>
            </w:r>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schematrons\include\sections :</w:t>
            </w:r>
          </w:p>
          <w:p w14:paraId="3B8B54AB"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S_cadrePropositionTherapeutique_ANS.sch</w:t>
            </w:r>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schematrons\abstract :</w:t>
            </w:r>
          </w:p>
          <w:p w14:paraId="443E869D"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abstractEncompassingEncounterCode.sch</w:t>
            </w:r>
          </w:p>
          <w:p w14:paraId="2DBF19AA"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abstractHealthcareFacilityCode.sch</w:t>
            </w:r>
          </w:p>
          <w:p w14:paraId="1748666D" w14:textId="77777777" w:rsidR="00E80021" w:rsidRPr="00C73643" w:rsidRDefault="00E80021"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abstractTypeCode.sch</w:t>
            </w:r>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schematrons\profils :</w:t>
            </w:r>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CI-SIS_Modeles_ANS.sch</w:t>
            </w:r>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CI-SIS_StructurationMinimale.sch</w:t>
            </w:r>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2C9745C8" w:rsidR="00A45FEC" w:rsidRPr="00E814FD" w:rsidRDefault="0034612A" w:rsidP="00757508">
            <w:pPr>
              <w:pStyle w:val="Tableau"/>
              <w:rPr>
                <w:rFonts w:asciiTheme="minorHAnsi" w:hAnsiTheme="minorHAnsi" w:cstheme="minorHAnsi"/>
                <w:b/>
                <w:sz w:val="18"/>
                <w:szCs w:val="18"/>
              </w:rPr>
            </w:pPr>
            <w:r>
              <w:rPr>
                <w:rFonts w:asciiTheme="minorHAnsi" w:hAnsiTheme="minorHAnsi" w:cstheme="minorHAnsi"/>
                <w:b/>
                <w:sz w:val="18"/>
                <w:szCs w:val="18"/>
              </w:rPr>
              <w:t>Schematron</w:t>
            </w:r>
            <w:r w:rsidR="00A45FEC" w:rsidRPr="00E814FD">
              <w:rPr>
                <w:rFonts w:asciiTheme="minorHAnsi" w:hAnsiTheme="minorHAnsi" w:cstheme="minorHAnsi"/>
                <w:b/>
                <w:sz w:val="18"/>
                <w:szCs w:val="18"/>
              </w:rPr>
              <w:t>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schematrons\include\sections :</w:t>
            </w:r>
          </w:p>
          <w:p w14:paraId="63624020"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S_intravenousFluidsAdministered.sch</w:t>
            </w:r>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schematrons\include\entrees :</w:t>
            </w:r>
          </w:p>
          <w:p w14:paraId="39683BB7" w14:textId="77777777" w:rsidR="00941A79" w:rsidRPr="00C73643" w:rsidRDefault="003A1E35" w:rsidP="00757508">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E_SimpleObservation_fr.sch</w:t>
            </w:r>
          </w:p>
          <w:p w14:paraId="6EC7B996"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E_SimpleObservation_int.sch</w:t>
            </w:r>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schematrons\include\specificationsVolets:</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F1D817D" w:rsidR="00E5249E" w:rsidRPr="00E814FD" w:rsidRDefault="0034612A" w:rsidP="00E5249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E5249E" w:rsidRPr="00E814FD">
              <w:rPr>
                <w:rFonts w:asciiTheme="minorHAnsi" w:hAnsiTheme="minorHAnsi" w:cstheme="minorHAnsi"/>
                <w:b/>
                <w:sz w:val="18"/>
                <w:szCs w:val="18"/>
              </w:rPr>
              <w:t>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7FF17AEC" w:rsidR="00EF021E" w:rsidRPr="00E814FD" w:rsidRDefault="0034612A" w:rsidP="00EF021E">
            <w:pPr>
              <w:pStyle w:val="Tableau"/>
              <w:rPr>
                <w:rFonts w:asciiTheme="minorHAnsi" w:hAnsiTheme="minorHAnsi" w:cstheme="minorHAnsi"/>
                <w:sz w:val="18"/>
                <w:szCs w:val="18"/>
              </w:rPr>
            </w:pPr>
            <w:r>
              <w:rPr>
                <w:rFonts w:asciiTheme="minorHAnsi" w:hAnsiTheme="minorHAnsi" w:cstheme="minorHAnsi"/>
                <w:b/>
                <w:sz w:val="18"/>
                <w:szCs w:val="18"/>
              </w:rPr>
              <w:t>Schematron</w:t>
            </w:r>
            <w:r w:rsidR="00EF021E" w:rsidRPr="00E814FD">
              <w:rPr>
                <w:rFonts w:asciiTheme="minorHAnsi" w:hAnsiTheme="minorHAnsi" w:cstheme="minorHAnsi"/>
                <w:b/>
                <w:sz w:val="18"/>
                <w:szCs w:val="18"/>
              </w:rPr>
              <w:t>s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20449F0D" w14:textId="15BDB325" w:rsidR="00776ECC" w:rsidRPr="00E814FD" w:rsidRDefault="00EF021E" w:rsidP="00E5249E">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r w:rsidR="00DB48C1" w:rsidRPr="00E814FD">
              <w:rPr>
                <w:rFonts w:asciiTheme="minorHAnsi" w:hAnsiTheme="minorHAnsi" w:cstheme="minorHAnsi"/>
                <w:sz w:val="18"/>
                <w:szCs w:val="18"/>
              </w:rPr>
              <w:t>lab(</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SDCT et pharm</w:t>
            </w:r>
            <w:r w:rsidR="0071310D" w:rsidRPr="00E814FD">
              <w:rPr>
                <w:rFonts w:asciiTheme="minorHAnsi" w:hAnsiTheme="minorHAnsi" w:cstheme="minorHAnsi"/>
                <w:sz w:val="18"/>
                <w:szCs w:val="18"/>
              </w:rPr>
              <w:t>acy.</w:t>
            </w: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2503CCBB"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ExemplesCDA</w:t>
            </w:r>
          </w:p>
          <w:p w14:paraId="6C8784D4" w14:textId="77777777"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FeuilleDeStyle</w:t>
            </w:r>
          </w:p>
          <w:p w14:paraId="25FFB001" w14:textId="77777777" w:rsidR="009229C4" w:rsidRPr="00E814FD" w:rsidRDefault="009229C4" w:rsidP="009229C4">
            <w:pPr>
              <w:pStyle w:val="Tableau"/>
              <w:rPr>
                <w:rFonts w:asciiTheme="minorHAnsi" w:hAnsiTheme="minorHAnsi" w:cstheme="minorHAnsi"/>
                <w:b/>
                <w:sz w:val="18"/>
                <w:szCs w:val="18"/>
              </w:rPr>
            </w:pPr>
          </w:p>
          <w:p w14:paraId="105D10C2" w14:textId="38B51399" w:rsidR="009229C4" w:rsidRPr="0003501B"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répertoire ExemplesCDA</w:t>
            </w: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r w:rsidRPr="00E814FD">
              <w:rPr>
                <w:rFonts w:asciiTheme="minorHAnsi" w:hAnsiTheme="minorHAnsi" w:cstheme="minorHAnsi"/>
                <w:bCs/>
                <w:sz w:val="18"/>
                <w:szCs w:val="18"/>
              </w:rPr>
              <w:t>processable</w:t>
            </w:r>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68361ECC"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r w:rsidR="0034612A">
              <w:rPr>
                <w:rFonts w:asciiTheme="minorHAnsi" w:hAnsiTheme="minorHAnsi" w:cstheme="minorHAnsi"/>
                <w:b/>
                <w:bCs/>
                <w:color w:val="242424"/>
                <w:sz w:val="18"/>
                <w:szCs w:val="18"/>
                <w:shd w:val="clear" w:color="auto" w:fill="FFFFFF"/>
              </w:rPr>
              <w:t>schematron</w:t>
            </w:r>
            <w:r w:rsidRPr="00E814FD">
              <w:rPr>
                <w:rFonts w:asciiTheme="minorHAnsi" w:hAnsiTheme="minorHAnsi" w:cstheme="minorHAnsi"/>
                <w:b/>
                <w:bCs/>
                <w:color w:val="242424"/>
                <w:sz w:val="18"/>
                <w:szCs w:val="18"/>
                <w:shd w:val="clear" w:color="auto" w:fill="FFFFFF"/>
              </w:rPr>
              <w:t>s</w:t>
            </w:r>
            <w:r w:rsidRPr="00E814FD">
              <w:rPr>
                <w:rFonts w:asciiTheme="minorHAnsi" w:hAnsiTheme="minorHAnsi" w:cstheme="minorHAnsi"/>
                <w:color w:val="242424"/>
                <w:sz w:val="18"/>
                <w:szCs w:val="18"/>
                <w:shd w:val="clear" w:color="auto" w:fill="FFFFFF"/>
              </w:rPr>
              <w:t xml:space="preserve"> suite à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15EC9866"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 xml:space="preserve">des </w:t>
            </w:r>
            <w:r w:rsidR="0034612A">
              <w:rPr>
                <w:rFonts w:asciiTheme="minorHAnsi" w:hAnsiTheme="minorHAnsi" w:cstheme="minorHAnsi"/>
                <w:bCs/>
                <w:color w:val="242424"/>
                <w:sz w:val="18"/>
                <w:szCs w:val="18"/>
                <w:shd w:val="clear" w:color="auto" w:fill="FFFFFF"/>
              </w:rPr>
              <w:t>schematron</w:t>
            </w:r>
            <w:r w:rsidRPr="004643CC">
              <w:rPr>
                <w:rFonts w:asciiTheme="minorHAnsi" w:hAnsiTheme="minorHAnsi" w:cstheme="minorHAnsi"/>
                <w:bCs/>
                <w:color w:val="242424"/>
                <w:sz w:val="18"/>
                <w:szCs w:val="18"/>
                <w:shd w:val="clear" w:color="auto" w:fill="FFFFFF"/>
              </w:rPr>
              <w:t xml:space="preserve">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r w:rsidR="00B948BE" w:rsidRPr="00E814FD" w14:paraId="4A2B89B9" w14:textId="77777777" w:rsidTr="0052735B">
        <w:tc>
          <w:tcPr>
            <w:tcW w:w="1182" w:type="dxa"/>
            <w:vAlign w:val="center"/>
          </w:tcPr>
          <w:p w14:paraId="7D6449A5" w14:textId="242F03B3" w:rsidR="00B948BE" w:rsidRDefault="00B948BE" w:rsidP="00E3042A">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0B6A2945" w14:textId="5649A74B" w:rsidR="00B948BE" w:rsidRPr="00E814FD" w:rsidRDefault="00B948B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02BDE5F5" w14:textId="69F90D9F" w:rsidR="00B948BE" w:rsidRPr="00E814FD" w:rsidRDefault="00760790"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r w:rsidR="0003501B" w:rsidRPr="00E814FD" w14:paraId="562E7FA4" w14:textId="77777777" w:rsidTr="0052735B">
        <w:tc>
          <w:tcPr>
            <w:tcW w:w="1182" w:type="dxa"/>
            <w:vAlign w:val="center"/>
          </w:tcPr>
          <w:p w14:paraId="12073C85" w14:textId="1B43431A" w:rsidR="0003501B" w:rsidRDefault="0003501B" w:rsidP="00E3042A">
            <w:pPr>
              <w:pStyle w:val="Tableau"/>
              <w:jc w:val="center"/>
              <w:rPr>
                <w:rFonts w:asciiTheme="minorHAnsi" w:hAnsiTheme="minorHAnsi" w:cstheme="minorHAnsi"/>
                <w:sz w:val="18"/>
                <w:szCs w:val="18"/>
              </w:rPr>
            </w:pPr>
            <w:r>
              <w:rPr>
                <w:rFonts w:asciiTheme="minorHAnsi" w:hAnsiTheme="minorHAnsi" w:cstheme="minorHAnsi"/>
                <w:sz w:val="18"/>
                <w:szCs w:val="18"/>
              </w:rPr>
              <w:t>04/03/2024</w:t>
            </w:r>
          </w:p>
        </w:tc>
        <w:tc>
          <w:tcPr>
            <w:tcW w:w="935" w:type="dxa"/>
            <w:vAlign w:val="center"/>
          </w:tcPr>
          <w:p w14:paraId="3AA9792F" w14:textId="22F50F86" w:rsidR="0003501B" w:rsidRDefault="0003501B"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129AC2C3" w14:textId="658BA13A" w:rsidR="0003501B" w:rsidRDefault="0003501B"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Ajout de la remarque pour la validations de documents non structurés</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333F8E">
      <w:headerReference w:type="default" r:id="rId43"/>
      <w:footerReference w:type="default" r:id="rId44"/>
      <w:footerReference w:type="first" r:id="rId45"/>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B3A2A" w14:textId="77777777" w:rsidR="00333F8E" w:rsidRDefault="00333F8E" w:rsidP="00B576BD">
      <w:pPr>
        <w:spacing w:after="0"/>
      </w:pPr>
      <w:r>
        <w:separator/>
      </w:r>
    </w:p>
  </w:endnote>
  <w:endnote w:type="continuationSeparator" w:id="0">
    <w:p w14:paraId="57E09502" w14:textId="77777777" w:rsidR="00333F8E" w:rsidRDefault="00333F8E"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4DA86" w14:textId="77777777" w:rsidR="00333F8E" w:rsidRDefault="00333F8E" w:rsidP="00B576BD">
      <w:pPr>
        <w:spacing w:after="0"/>
      </w:pPr>
      <w:r>
        <w:separator/>
      </w:r>
    </w:p>
  </w:footnote>
  <w:footnote w:type="continuationSeparator" w:id="0">
    <w:p w14:paraId="14A5803C" w14:textId="77777777" w:rsidR="00333F8E" w:rsidRDefault="00333F8E"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CI-SIS_T</w:t>
          </w:r>
          <w:r>
            <w:rPr>
              <w:color w:val="006AB2"/>
            </w:rPr>
            <w:t>estContenu</w:t>
          </w:r>
          <w:r w:rsidRPr="004E34E7">
            <w:rPr>
              <w:color w:val="006AB2"/>
            </w:rPr>
            <w:t>CDA-LISEZ-MOI</w:t>
          </w:r>
        </w:p>
      </w:tc>
      <w:tc>
        <w:tcPr>
          <w:tcW w:w="625" w:type="pct"/>
          <w:vAlign w:val="center"/>
        </w:tcPr>
        <w:p w14:paraId="77176E6B" w14:textId="6CA984CF" w:rsidR="009229C4" w:rsidRPr="00814E84" w:rsidRDefault="00140964" w:rsidP="00B52AE9">
          <w:pPr>
            <w:jc w:val="center"/>
            <w:rPr>
              <w:color w:val="006AB2"/>
              <w:sz w:val="18"/>
            </w:rPr>
          </w:pPr>
          <w:r>
            <w:rPr>
              <w:color w:val="006AB2"/>
              <w:sz w:val="18"/>
            </w:rPr>
            <w:t>04/03/2024</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activeWritingStyle w:appName="MSWord" w:lang="en-GB" w:vendorID="64" w:dllVersion="0" w:nlCheck="1" w:checkStyle="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3CC"/>
    <w:rsid w:val="00022FDC"/>
    <w:rsid w:val="0002625B"/>
    <w:rsid w:val="00026A5F"/>
    <w:rsid w:val="00026DA3"/>
    <w:rsid w:val="00027866"/>
    <w:rsid w:val="000279AB"/>
    <w:rsid w:val="000303BB"/>
    <w:rsid w:val="00030BD4"/>
    <w:rsid w:val="00032948"/>
    <w:rsid w:val="0003501B"/>
    <w:rsid w:val="000355EE"/>
    <w:rsid w:val="00035DE2"/>
    <w:rsid w:val="00040948"/>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2953"/>
    <w:rsid w:val="00093E71"/>
    <w:rsid w:val="00094A97"/>
    <w:rsid w:val="0009567C"/>
    <w:rsid w:val="000A0C2E"/>
    <w:rsid w:val="000A3FAB"/>
    <w:rsid w:val="000A52AD"/>
    <w:rsid w:val="000A64C8"/>
    <w:rsid w:val="000B0078"/>
    <w:rsid w:val="000B1F11"/>
    <w:rsid w:val="000B23A9"/>
    <w:rsid w:val="000B277C"/>
    <w:rsid w:val="000B3301"/>
    <w:rsid w:val="000C0FDB"/>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0964"/>
    <w:rsid w:val="001421DB"/>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A4664"/>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2B4B"/>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67531"/>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3F8E"/>
    <w:rsid w:val="00334C2E"/>
    <w:rsid w:val="00337F25"/>
    <w:rsid w:val="00341097"/>
    <w:rsid w:val="0034142C"/>
    <w:rsid w:val="00341E3D"/>
    <w:rsid w:val="003420F8"/>
    <w:rsid w:val="00342D31"/>
    <w:rsid w:val="00345CF9"/>
    <w:rsid w:val="00345DC0"/>
    <w:rsid w:val="0034612A"/>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2E73"/>
    <w:rsid w:val="00395006"/>
    <w:rsid w:val="00395D1B"/>
    <w:rsid w:val="00397BC9"/>
    <w:rsid w:val="003A1E35"/>
    <w:rsid w:val="003A1F9F"/>
    <w:rsid w:val="003A248C"/>
    <w:rsid w:val="003A3B1F"/>
    <w:rsid w:val="003B4490"/>
    <w:rsid w:val="003B5706"/>
    <w:rsid w:val="003B6013"/>
    <w:rsid w:val="003C037E"/>
    <w:rsid w:val="003C0409"/>
    <w:rsid w:val="003C1342"/>
    <w:rsid w:val="003C27BF"/>
    <w:rsid w:val="003C4016"/>
    <w:rsid w:val="003C46CD"/>
    <w:rsid w:val="003C4793"/>
    <w:rsid w:val="003C62A4"/>
    <w:rsid w:val="003C7966"/>
    <w:rsid w:val="003D2CE9"/>
    <w:rsid w:val="003D65B0"/>
    <w:rsid w:val="003E7258"/>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51FD"/>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D7A24"/>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455A"/>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2F8B"/>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0FA"/>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2D82"/>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0790"/>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458E5"/>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35A9"/>
    <w:rsid w:val="008D5E84"/>
    <w:rsid w:val="008D6045"/>
    <w:rsid w:val="008E0992"/>
    <w:rsid w:val="008E306F"/>
    <w:rsid w:val="008E54AD"/>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8B9"/>
    <w:rsid w:val="009B3C63"/>
    <w:rsid w:val="009B61FB"/>
    <w:rsid w:val="009B6DCA"/>
    <w:rsid w:val="009B772F"/>
    <w:rsid w:val="009C1ACE"/>
    <w:rsid w:val="009D0E86"/>
    <w:rsid w:val="009D1ECF"/>
    <w:rsid w:val="009D2093"/>
    <w:rsid w:val="009D30D9"/>
    <w:rsid w:val="009D6652"/>
    <w:rsid w:val="009E1A47"/>
    <w:rsid w:val="009E3CAE"/>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47D7A"/>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1F85"/>
    <w:rsid w:val="00AD48A4"/>
    <w:rsid w:val="00AD4B46"/>
    <w:rsid w:val="00AE02A9"/>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D7B"/>
    <w:rsid w:val="00B942B1"/>
    <w:rsid w:val="00B9442B"/>
    <w:rsid w:val="00B948BE"/>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BF7870"/>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516E"/>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9668A"/>
    <w:rsid w:val="00CA0286"/>
    <w:rsid w:val="00CA02A6"/>
    <w:rsid w:val="00CA0671"/>
    <w:rsid w:val="00CA2DA8"/>
    <w:rsid w:val="00CA3E9E"/>
    <w:rsid w:val="00CA4896"/>
    <w:rsid w:val="00CA5958"/>
    <w:rsid w:val="00CA6A83"/>
    <w:rsid w:val="00CB1FB3"/>
    <w:rsid w:val="00CB2828"/>
    <w:rsid w:val="00CB34D6"/>
    <w:rsid w:val="00CB5F98"/>
    <w:rsid w:val="00CB774E"/>
    <w:rsid w:val="00CB7FB7"/>
    <w:rsid w:val="00CC3076"/>
    <w:rsid w:val="00CC5F3C"/>
    <w:rsid w:val="00CC6F2A"/>
    <w:rsid w:val="00CD16C2"/>
    <w:rsid w:val="00CD1F7D"/>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062"/>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1ED8"/>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264C2"/>
    <w:rsid w:val="00E3042A"/>
    <w:rsid w:val="00E305A4"/>
    <w:rsid w:val="00E32771"/>
    <w:rsid w:val="00E346BE"/>
    <w:rsid w:val="00E35291"/>
    <w:rsid w:val="00E42B04"/>
    <w:rsid w:val="00E46465"/>
    <w:rsid w:val="00E46CA1"/>
    <w:rsid w:val="00E46FD9"/>
    <w:rsid w:val="00E508C7"/>
    <w:rsid w:val="00E51B7B"/>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5A79"/>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38A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yperlink" Target="https://github.com/HL7/cda-core-xsl/releases/tag/v4.0.2-beta1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mozilla.org/MPL/MPL-1.0.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inc.org/downloads/" TargetMode="External"/><Relationship Id="rId10" Type="http://schemas.openxmlformats.org/officeDocument/2006/relationships/hyperlink" Target="https://github.com/ansforge/TestContenuCDA-3-0" TargetMode="External"/><Relationship Id="rId19" Type="http://schemas.openxmlformats.org/officeDocument/2006/relationships/image" Target="media/image7.png"/><Relationship Id="rId31" Type="http://schemas.openxmlformats.org/officeDocument/2006/relationships/hyperlink" Target="http://www.saxonica.com/license/license.x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welcome/welcome.xml" TargetMode="External"/><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schematron.com/"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Template>
  <TotalTime>368</TotalTime>
  <Pages>46</Pages>
  <Words>13850</Words>
  <Characters>76179</Characters>
  <Application>Microsoft Office Word</Application>
  <DocSecurity>0</DocSecurity>
  <Lines>634</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89850</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Souad BEN MUSTAPHA (EXT)</cp:lastModifiedBy>
  <cp:revision>15</cp:revision>
  <cp:lastPrinted>2021-03-16T09:21:00Z</cp:lastPrinted>
  <dcterms:created xsi:type="dcterms:W3CDTF">2023-09-22T14:19:00Z</dcterms:created>
  <dcterms:modified xsi:type="dcterms:W3CDTF">2024-03-08T13:56:00Z</dcterms:modified>
</cp:coreProperties>
</file>