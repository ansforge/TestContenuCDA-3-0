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366F27D8" w:rsidR="009229C4" w:rsidRDefault="009229C4" w:rsidP="004E34E7">
                                  <w:pPr>
                                    <w:pStyle w:val="Pgarde-T3"/>
                                    <w:spacing w:before="0" w:after="240"/>
                                    <w:ind w:left="0"/>
                                    <w:suppressOverlap/>
                                    <w:jc w:val="left"/>
                                    <w:rPr>
                                      <w:color w:val="575757"/>
                                    </w:rPr>
                                  </w:pPr>
                                  <w:r w:rsidRPr="004E34E7">
                                    <w:rPr>
                                      <w:color w:val="575757"/>
                                    </w:rPr>
                                    <w:t>testContenuCDA</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24DCEA6" w:rsidR="009229C4" w:rsidRPr="00374AE5" w:rsidRDefault="008504A3" w:rsidP="00B52AE9">
                                  <w:pPr>
                                    <w:pBdr>
                                      <w:left w:val="single" w:sz="4" w:space="4" w:color="984806" w:themeColor="accent6" w:themeShade="80"/>
                                    </w:pBdr>
                                    <w:spacing w:after="240"/>
                                    <w:rPr>
                                      <w:color w:val="006AB2"/>
                                    </w:rPr>
                                  </w:pPr>
                                  <w:r>
                                    <w:rPr>
                                      <w:rFonts w:cs="Arial"/>
                                      <w:color w:val="0070C0"/>
                                    </w:rPr>
                                    <w:t>28/12/2022</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366F27D8" w:rsidR="009229C4" w:rsidRDefault="009229C4" w:rsidP="004E34E7">
                            <w:pPr>
                              <w:pStyle w:val="Pgarde-T3"/>
                              <w:spacing w:before="0" w:after="240"/>
                              <w:ind w:left="0"/>
                              <w:suppressOverlap/>
                              <w:jc w:val="left"/>
                              <w:rPr>
                                <w:color w:val="575757"/>
                              </w:rPr>
                            </w:pPr>
                            <w:r w:rsidRPr="004E34E7">
                              <w:rPr>
                                <w:color w:val="575757"/>
                              </w:rPr>
                              <w:t>testContenuCDA</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24DCEA6" w:rsidR="009229C4" w:rsidRPr="00374AE5" w:rsidRDefault="008504A3" w:rsidP="00B52AE9">
                            <w:pPr>
                              <w:pBdr>
                                <w:left w:val="single" w:sz="4" w:space="4" w:color="984806" w:themeColor="accent6" w:themeShade="80"/>
                              </w:pBdr>
                              <w:spacing w:after="240"/>
                              <w:rPr>
                                <w:color w:val="006AB2"/>
                              </w:rPr>
                            </w:pPr>
                            <w:r>
                              <w:rPr>
                                <w:rFonts w:cs="Arial"/>
                                <w:color w:val="0070C0"/>
                              </w:rPr>
                              <w:t>28/12/2022</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3E2082EA" w14:textId="5283F667" w:rsidR="006B6169"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23575857" w:history="1">
        <w:r w:rsidR="006B6169" w:rsidRPr="005A3C17">
          <w:rPr>
            <w:rStyle w:val="Lienhypertexte"/>
            <w:noProof/>
          </w:rPr>
          <w:t>1</w:t>
        </w:r>
        <w:r w:rsidR="006B6169">
          <w:rPr>
            <w:rFonts w:asciiTheme="minorHAnsi" w:eastAsiaTheme="minorEastAsia" w:hAnsiTheme="minorHAnsi" w:cstheme="minorBidi"/>
            <w:noProof/>
            <w:lang w:eastAsia="fr-FR" w:bidi="ar-SA"/>
          </w:rPr>
          <w:tab/>
        </w:r>
        <w:r w:rsidR="006B6169" w:rsidRPr="005A3C17">
          <w:rPr>
            <w:rStyle w:val="Lienhypertexte"/>
            <w:noProof/>
          </w:rPr>
          <w:t>Objet du document</w:t>
        </w:r>
        <w:r w:rsidR="006B6169">
          <w:rPr>
            <w:noProof/>
            <w:webHidden/>
          </w:rPr>
          <w:tab/>
        </w:r>
        <w:r w:rsidR="006B6169">
          <w:rPr>
            <w:noProof/>
            <w:webHidden/>
          </w:rPr>
          <w:fldChar w:fldCharType="begin"/>
        </w:r>
        <w:r w:rsidR="006B6169">
          <w:rPr>
            <w:noProof/>
            <w:webHidden/>
          </w:rPr>
          <w:instrText xml:space="preserve"> PAGEREF _Toc123575857 \h </w:instrText>
        </w:r>
        <w:r w:rsidR="006B6169">
          <w:rPr>
            <w:noProof/>
            <w:webHidden/>
          </w:rPr>
        </w:r>
        <w:r w:rsidR="006B6169">
          <w:rPr>
            <w:noProof/>
            <w:webHidden/>
          </w:rPr>
          <w:fldChar w:fldCharType="separate"/>
        </w:r>
        <w:r w:rsidR="006B6169">
          <w:rPr>
            <w:noProof/>
            <w:webHidden/>
          </w:rPr>
          <w:t>3</w:t>
        </w:r>
        <w:r w:rsidR="006B6169">
          <w:rPr>
            <w:noProof/>
            <w:webHidden/>
          </w:rPr>
          <w:fldChar w:fldCharType="end"/>
        </w:r>
      </w:hyperlink>
    </w:p>
    <w:p w14:paraId="004B2E24" w14:textId="4A723E32" w:rsidR="006B6169" w:rsidRDefault="00000000">
      <w:pPr>
        <w:pStyle w:val="TM1"/>
        <w:rPr>
          <w:rFonts w:asciiTheme="minorHAnsi" w:eastAsiaTheme="minorEastAsia" w:hAnsiTheme="minorHAnsi" w:cstheme="minorBidi"/>
          <w:noProof/>
          <w:lang w:eastAsia="fr-FR" w:bidi="ar-SA"/>
        </w:rPr>
      </w:pPr>
      <w:hyperlink w:anchor="_Toc123575858" w:history="1">
        <w:r w:rsidR="006B6169" w:rsidRPr="005A3C17">
          <w:rPr>
            <w:rStyle w:val="Lienhypertexte"/>
            <w:noProof/>
          </w:rPr>
          <w:t>2</w:t>
        </w:r>
        <w:r w:rsidR="006B6169">
          <w:rPr>
            <w:rFonts w:asciiTheme="minorHAnsi" w:eastAsiaTheme="minorEastAsia" w:hAnsiTheme="minorHAnsi" w:cstheme="minorBidi"/>
            <w:noProof/>
            <w:lang w:eastAsia="fr-FR" w:bidi="ar-SA"/>
          </w:rPr>
          <w:tab/>
        </w:r>
        <w:r w:rsidR="006B6169" w:rsidRPr="005A3C17">
          <w:rPr>
            <w:rStyle w:val="Lienhypertexte"/>
            <w:noProof/>
          </w:rPr>
          <w:t>Récupération de l’outil testContenuCDA</w:t>
        </w:r>
        <w:r w:rsidR="006B6169">
          <w:rPr>
            <w:noProof/>
            <w:webHidden/>
          </w:rPr>
          <w:tab/>
        </w:r>
        <w:r w:rsidR="006B6169">
          <w:rPr>
            <w:noProof/>
            <w:webHidden/>
          </w:rPr>
          <w:fldChar w:fldCharType="begin"/>
        </w:r>
        <w:r w:rsidR="006B6169">
          <w:rPr>
            <w:noProof/>
            <w:webHidden/>
          </w:rPr>
          <w:instrText xml:space="preserve"> PAGEREF _Toc123575858 \h </w:instrText>
        </w:r>
        <w:r w:rsidR="006B6169">
          <w:rPr>
            <w:noProof/>
            <w:webHidden/>
          </w:rPr>
        </w:r>
        <w:r w:rsidR="006B6169">
          <w:rPr>
            <w:noProof/>
            <w:webHidden/>
          </w:rPr>
          <w:fldChar w:fldCharType="separate"/>
        </w:r>
        <w:r w:rsidR="006B6169">
          <w:rPr>
            <w:noProof/>
            <w:webHidden/>
          </w:rPr>
          <w:t>3</w:t>
        </w:r>
        <w:r w:rsidR="006B6169">
          <w:rPr>
            <w:noProof/>
            <w:webHidden/>
          </w:rPr>
          <w:fldChar w:fldCharType="end"/>
        </w:r>
      </w:hyperlink>
    </w:p>
    <w:p w14:paraId="5F35DA77" w14:textId="244788E8" w:rsidR="006B6169" w:rsidRDefault="00000000">
      <w:pPr>
        <w:pStyle w:val="TM1"/>
        <w:rPr>
          <w:rFonts w:asciiTheme="minorHAnsi" w:eastAsiaTheme="minorEastAsia" w:hAnsiTheme="minorHAnsi" w:cstheme="minorBidi"/>
          <w:noProof/>
          <w:lang w:eastAsia="fr-FR" w:bidi="ar-SA"/>
        </w:rPr>
      </w:pPr>
      <w:hyperlink w:anchor="_Toc123575859" w:history="1">
        <w:r w:rsidR="006B6169" w:rsidRPr="005A3C17">
          <w:rPr>
            <w:rStyle w:val="Lienhypertexte"/>
            <w:noProof/>
          </w:rPr>
          <w:t>3</w:t>
        </w:r>
        <w:r w:rsidR="006B6169">
          <w:rPr>
            <w:rFonts w:asciiTheme="minorHAnsi" w:eastAsiaTheme="minorEastAsia" w:hAnsiTheme="minorHAnsi" w:cstheme="minorBidi"/>
            <w:noProof/>
            <w:lang w:eastAsia="fr-FR" w:bidi="ar-SA"/>
          </w:rPr>
          <w:tab/>
        </w:r>
        <w:r w:rsidR="006B6169" w:rsidRPr="005A3C17">
          <w:rPr>
            <w:rStyle w:val="Lienhypertexte"/>
            <w:noProof/>
          </w:rPr>
          <w:t>Conformité d'un document médical</w:t>
        </w:r>
        <w:r w:rsidR="006B6169">
          <w:rPr>
            <w:noProof/>
            <w:webHidden/>
          </w:rPr>
          <w:tab/>
        </w:r>
        <w:r w:rsidR="006B6169">
          <w:rPr>
            <w:noProof/>
            <w:webHidden/>
          </w:rPr>
          <w:fldChar w:fldCharType="begin"/>
        </w:r>
        <w:r w:rsidR="006B6169">
          <w:rPr>
            <w:noProof/>
            <w:webHidden/>
          </w:rPr>
          <w:instrText xml:space="preserve"> PAGEREF _Toc123575859 \h </w:instrText>
        </w:r>
        <w:r w:rsidR="006B6169">
          <w:rPr>
            <w:noProof/>
            <w:webHidden/>
          </w:rPr>
        </w:r>
        <w:r w:rsidR="006B6169">
          <w:rPr>
            <w:noProof/>
            <w:webHidden/>
          </w:rPr>
          <w:fldChar w:fldCharType="separate"/>
        </w:r>
        <w:r w:rsidR="006B6169">
          <w:rPr>
            <w:noProof/>
            <w:webHidden/>
          </w:rPr>
          <w:t>3</w:t>
        </w:r>
        <w:r w:rsidR="006B6169">
          <w:rPr>
            <w:noProof/>
            <w:webHidden/>
          </w:rPr>
          <w:fldChar w:fldCharType="end"/>
        </w:r>
      </w:hyperlink>
    </w:p>
    <w:p w14:paraId="300AFAB3" w14:textId="6BA007D1" w:rsidR="006B6169" w:rsidRDefault="00000000">
      <w:pPr>
        <w:pStyle w:val="TM1"/>
        <w:rPr>
          <w:rFonts w:asciiTheme="minorHAnsi" w:eastAsiaTheme="minorEastAsia" w:hAnsiTheme="minorHAnsi" w:cstheme="minorBidi"/>
          <w:noProof/>
          <w:lang w:eastAsia="fr-FR" w:bidi="ar-SA"/>
        </w:rPr>
      </w:pPr>
      <w:hyperlink w:anchor="_Toc123575860" w:history="1">
        <w:r w:rsidR="006B6169" w:rsidRPr="005A3C17">
          <w:rPr>
            <w:rStyle w:val="Lienhypertexte"/>
            <w:noProof/>
          </w:rPr>
          <w:t>4</w:t>
        </w:r>
        <w:r w:rsidR="006B6169">
          <w:rPr>
            <w:rFonts w:asciiTheme="minorHAnsi" w:eastAsiaTheme="minorEastAsia" w:hAnsiTheme="minorHAnsi" w:cstheme="minorBidi"/>
            <w:noProof/>
            <w:lang w:eastAsia="fr-FR" w:bidi="ar-SA"/>
          </w:rPr>
          <w:tab/>
        </w:r>
        <w:r w:rsidR="006B6169" w:rsidRPr="005A3C17">
          <w:rPr>
            <w:rStyle w:val="Lienhypertexte"/>
            <w:noProof/>
          </w:rPr>
          <w:t>Contenu du répertoire testContenuCDA</w:t>
        </w:r>
        <w:r w:rsidR="006B6169">
          <w:rPr>
            <w:noProof/>
            <w:webHidden/>
          </w:rPr>
          <w:tab/>
        </w:r>
        <w:r w:rsidR="006B6169">
          <w:rPr>
            <w:noProof/>
            <w:webHidden/>
          </w:rPr>
          <w:fldChar w:fldCharType="begin"/>
        </w:r>
        <w:r w:rsidR="006B6169">
          <w:rPr>
            <w:noProof/>
            <w:webHidden/>
          </w:rPr>
          <w:instrText xml:space="preserve"> PAGEREF _Toc123575860 \h </w:instrText>
        </w:r>
        <w:r w:rsidR="006B6169">
          <w:rPr>
            <w:noProof/>
            <w:webHidden/>
          </w:rPr>
        </w:r>
        <w:r w:rsidR="006B6169">
          <w:rPr>
            <w:noProof/>
            <w:webHidden/>
          </w:rPr>
          <w:fldChar w:fldCharType="separate"/>
        </w:r>
        <w:r w:rsidR="006B6169">
          <w:rPr>
            <w:noProof/>
            <w:webHidden/>
          </w:rPr>
          <w:t>4</w:t>
        </w:r>
        <w:r w:rsidR="006B6169">
          <w:rPr>
            <w:noProof/>
            <w:webHidden/>
          </w:rPr>
          <w:fldChar w:fldCharType="end"/>
        </w:r>
      </w:hyperlink>
    </w:p>
    <w:p w14:paraId="3040635E" w14:textId="377E3B64" w:rsidR="006B6169" w:rsidRDefault="00000000">
      <w:pPr>
        <w:pStyle w:val="TM2"/>
        <w:rPr>
          <w:rFonts w:asciiTheme="minorHAnsi" w:eastAsiaTheme="minorEastAsia" w:hAnsiTheme="minorHAnsi" w:cstheme="minorBidi"/>
          <w:noProof/>
          <w:lang w:eastAsia="fr-FR" w:bidi="ar-SA"/>
        </w:rPr>
      </w:pPr>
      <w:hyperlink w:anchor="_Toc123575861" w:history="1">
        <w:r w:rsidR="006B6169" w:rsidRPr="005A3C17">
          <w:rPr>
            <w:rStyle w:val="Lienhypertexte"/>
            <w:noProof/>
          </w:rPr>
          <w:t>4.1</w:t>
        </w:r>
        <w:r w:rsidR="006B6169">
          <w:rPr>
            <w:rFonts w:asciiTheme="minorHAnsi" w:eastAsiaTheme="minorEastAsia" w:hAnsiTheme="minorHAnsi" w:cstheme="minorBidi"/>
            <w:noProof/>
            <w:lang w:eastAsia="fr-FR" w:bidi="ar-SA"/>
          </w:rPr>
          <w:tab/>
        </w:r>
        <w:r w:rsidR="006B6169" w:rsidRPr="005A3C17">
          <w:rPr>
            <w:rStyle w:val="Lienhypertexte"/>
            <w:noProof/>
          </w:rPr>
          <w:t>Arborescence générale du répertoire</w:t>
        </w:r>
        <w:r w:rsidR="006B6169">
          <w:rPr>
            <w:noProof/>
            <w:webHidden/>
          </w:rPr>
          <w:tab/>
        </w:r>
        <w:r w:rsidR="006B6169">
          <w:rPr>
            <w:noProof/>
            <w:webHidden/>
          </w:rPr>
          <w:fldChar w:fldCharType="begin"/>
        </w:r>
        <w:r w:rsidR="006B6169">
          <w:rPr>
            <w:noProof/>
            <w:webHidden/>
          </w:rPr>
          <w:instrText xml:space="preserve"> PAGEREF _Toc123575861 \h </w:instrText>
        </w:r>
        <w:r w:rsidR="006B6169">
          <w:rPr>
            <w:noProof/>
            <w:webHidden/>
          </w:rPr>
        </w:r>
        <w:r w:rsidR="006B6169">
          <w:rPr>
            <w:noProof/>
            <w:webHidden/>
          </w:rPr>
          <w:fldChar w:fldCharType="separate"/>
        </w:r>
        <w:r w:rsidR="006B6169">
          <w:rPr>
            <w:noProof/>
            <w:webHidden/>
          </w:rPr>
          <w:t>4</w:t>
        </w:r>
        <w:r w:rsidR="006B6169">
          <w:rPr>
            <w:noProof/>
            <w:webHidden/>
          </w:rPr>
          <w:fldChar w:fldCharType="end"/>
        </w:r>
      </w:hyperlink>
    </w:p>
    <w:p w14:paraId="3130EBC9" w14:textId="6B9CEBCF" w:rsidR="006B6169" w:rsidRDefault="00000000">
      <w:pPr>
        <w:pStyle w:val="TM2"/>
        <w:rPr>
          <w:rFonts w:asciiTheme="minorHAnsi" w:eastAsiaTheme="minorEastAsia" w:hAnsiTheme="minorHAnsi" w:cstheme="minorBidi"/>
          <w:noProof/>
          <w:lang w:eastAsia="fr-FR" w:bidi="ar-SA"/>
        </w:rPr>
      </w:pPr>
      <w:hyperlink w:anchor="_Toc123575862" w:history="1">
        <w:r w:rsidR="006B6169" w:rsidRPr="005A3C17">
          <w:rPr>
            <w:rStyle w:val="Lienhypertexte"/>
            <w:noProof/>
          </w:rPr>
          <w:t>4.2</w:t>
        </w:r>
        <w:r w:rsidR="006B6169">
          <w:rPr>
            <w:rFonts w:asciiTheme="minorHAnsi" w:eastAsiaTheme="minorEastAsia" w:hAnsiTheme="minorHAnsi" w:cstheme="minorBidi"/>
            <w:noProof/>
            <w:lang w:eastAsia="fr-FR" w:bidi="ar-SA"/>
          </w:rPr>
          <w:tab/>
        </w:r>
        <w:r w:rsidR="006B6169" w:rsidRPr="005A3C17">
          <w:rPr>
            <w:rStyle w:val="Lienhypertexte"/>
            <w:noProof/>
          </w:rPr>
          <w:t>Répertoire ExemplesCDA</w:t>
        </w:r>
        <w:r w:rsidR="006B6169">
          <w:rPr>
            <w:noProof/>
            <w:webHidden/>
          </w:rPr>
          <w:tab/>
        </w:r>
        <w:r w:rsidR="006B6169">
          <w:rPr>
            <w:noProof/>
            <w:webHidden/>
          </w:rPr>
          <w:fldChar w:fldCharType="begin"/>
        </w:r>
        <w:r w:rsidR="006B6169">
          <w:rPr>
            <w:noProof/>
            <w:webHidden/>
          </w:rPr>
          <w:instrText xml:space="preserve"> PAGEREF _Toc123575862 \h </w:instrText>
        </w:r>
        <w:r w:rsidR="006B6169">
          <w:rPr>
            <w:noProof/>
            <w:webHidden/>
          </w:rPr>
        </w:r>
        <w:r w:rsidR="006B6169">
          <w:rPr>
            <w:noProof/>
            <w:webHidden/>
          </w:rPr>
          <w:fldChar w:fldCharType="separate"/>
        </w:r>
        <w:r w:rsidR="006B6169">
          <w:rPr>
            <w:noProof/>
            <w:webHidden/>
          </w:rPr>
          <w:t>4</w:t>
        </w:r>
        <w:r w:rsidR="006B6169">
          <w:rPr>
            <w:noProof/>
            <w:webHidden/>
          </w:rPr>
          <w:fldChar w:fldCharType="end"/>
        </w:r>
      </w:hyperlink>
    </w:p>
    <w:p w14:paraId="3CD2414E" w14:textId="6CCB4E0D" w:rsidR="006B6169" w:rsidRDefault="00000000">
      <w:pPr>
        <w:pStyle w:val="TM2"/>
        <w:rPr>
          <w:rFonts w:asciiTheme="minorHAnsi" w:eastAsiaTheme="minorEastAsia" w:hAnsiTheme="minorHAnsi" w:cstheme="minorBidi"/>
          <w:noProof/>
          <w:lang w:eastAsia="fr-FR" w:bidi="ar-SA"/>
        </w:rPr>
      </w:pPr>
      <w:hyperlink w:anchor="_Toc123575863" w:history="1">
        <w:r w:rsidR="006B6169" w:rsidRPr="005A3C17">
          <w:rPr>
            <w:rStyle w:val="Lienhypertexte"/>
            <w:noProof/>
          </w:rPr>
          <w:t>4.3</w:t>
        </w:r>
        <w:r w:rsidR="006B6169">
          <w:rPr>
            <w:rFonts w:asciiTheme="minorHAnsi" w:eastAsiaTheme="minorEastAsia" w:hAnsiTheme="minorHAnsi" w:cstheme="minorBidi"/>
            <w:noProof/>
            <w:lang w:eastAsia="fr-FR" w:bidi="ar-SA"/>
          </w:rPr>
          <w:tab/>
        </w:r>
        <w:r w:rsidR="006B6169" w:rsidRPr="005A3C17">
          <w:rPr>
            <w:rStyle w:val="Lienhypertexte"/>
            <w:noProof/>
          </w:rPr>
          <w:t>Répertoire FeuilleDeStyle</w:t>
        </w:r>
        <w:r w:rsidR="006B6169">
          <w:rPr>
            <w:noProof/>
            <w:webHidden/>
          </w:rPr>
          <w:tab/>
        </w:r>
        <w:r w:rsidR="006B6169">
          <w:rPr>
            <w:noProof/>
            <w:webHidden/>
          </w:rPr>
          <w:fldChar w:fldCharType="begin"/>
        </w:r>
        <w:r w:rsidR="006B6169">
          <w:rPr>
            <w:noProof/>
            <w:webHidden/>
          </w:rPr>
          <w:instrText xml:space="preserve"> PAGEREF _Toc123575863 \h </w:instrText>
        </w:r>
        <w:r w:rsidR="006B6169">
          <w:rPr>
            <w:noProof/>
            <w:webHidden/>
          </w:rPr>
        </w:r>
        <w:r w:rsidR="006B6169">
          <w:rPr>
            <w:noProof/>
            <w:webHidden/>
          </w:rPr>
          <w:fldChar w:fldCharType="separate"/>
        </w:r>
        <w:r w:rsidR="006B6169">
          <w:rPr>
            <w:noProof/>
            <w:webHidden/>
          </w:rPr>
          <w:t>5</w:t>
        </w:r>
        <w:r w:rsidR="006B6169">
          <w:rPr>
            <w:noProof/>
            <w:webHidden/>
          </w:rPr>
          <w:fldChar w:fldCharType="end"/>
        </w:r>
      </w:hyperlink>
    </w:p>
    <w:p w14:paraId="69202B85" w14:textId="16B8E470" w:rsidR="006B6169" w:rsidRDefault="00000000">
      <w:pPr>
        <w:pStyle w:val="TM2"/>
        <w:rPr>
          <w:rFonts w:asciiTheme="minorHAnsi" w:eastAsiaTheme="minorEastAsia" w:hAnsiTheme="minorHAnsi" w:cstheme="minorBidi"/>
          <w:noProof/>
          <w:lang w:eastAsia="fr-FR" w:bidi="ar-SA"/>
        </w:rPr>
      </w:pPr>
      <w:hyperlink w:anchor="_Toc123575864" w:history="1">
        <w:r w:rsidR="006B6169" w:rsidRPr="005A3C17">
          <w:rPr>
            <w:rStyle w:val="Lienhypertexte"/>
            <w:noProof/>
          </w:rPr>
          <w:t>4.4</w:t>
        </w:r>
        <w:r w:rsidR="006B6169">
          <w:rPr>
            <w:rFonts w:asciiTheme="minorHAnsi" w:eastAsiaTheme="minorEastAsia" w:hAnsiTheme="minorHAnsi" w:cstheme="minorBidi"/>
            <w:noProof/>
            <w:lang w:eastAsia="fr-FR" w:bidi="ar-SA"/>
          </w:rPr>
          <w:tab/>
        </w:r>
        <w:r w:rsidR="006B6169" w:rsidRPr="005A3C17">
          <w:rPr>
            <w:rStyle w:val="Lienhypertexte"/>
            <w:noProof/>
          </w:rPr>
          <w:t>Répertoire infrastructure</w:t>
        </w:r>
        <w:r w:rsidR="006B6169">
          <w:rPr>
            <w:noProof/>
            <w:webHidden/>
          </w:rPr>
          <w:tab/>
        </w:r>
        <w:r w:rsidR="006B6169">
          <w:rPr>
            <w:noProof/>
            <w:webHidden/>
          </w:rPr>
          <w:fldChar w:fldCharType="begin"/>
        </w:r>
        <w:r w:rsidR="006B6169">
          <w:rPr>
            <w:noProof/>
            <w:webHidden/>
          </w:rPr>
          <w:instrText xml:space="preserve"> PAGEREF _Toc123575864 \h </w:instrText>
        </w:r>
        <w:r w:rsidR="006B6169">
          <w:rPr>
            <w:noProof/>
            <w:webHidden/>
          </w:rPr>
        </w:r>
        <w:r w:rsidR="006B6169">
          <w:rPr>
            <w:noProof/>
            <w:webHidden/>
          </w:rPr>
          <w:fldChar w:fldCharType="separate"/>
        </w:r>
        <w:r w:rsidR="006B6169">
          <w:rPr>
            <w:noProof/>
            <w:webHidden/>
          </w:rPr>
          <w:t>6</w:t>
        </w:r>
        <w:r w:rsidR="006B6169">
          <w:rPr>
            <w:noProof/>
            <w:webHidden/>
          </w:rPr>
          <w:fldChar w:fldCharType="end"/>
        </w:r>
      </w:hyperlink>
    </w:p>
    <w:p w14:paraId="12327386" w14:textId="41DF289D" w:rsidR="006B6169" w:rsidRDefault="00000000">
      <w:pPr>
        <w:pStyle w:val="TM3"/>
        <w:rPr>
          <w:rFonts w:asciiTheme="minorHAnsi" w:eastAsiaTheme="minorEastAsia" w:hAnsiTheme="minorHAnsi" w:cstheme="minorBidi"/>
          <w:noProof/>
          <w:lang w:eastAsia="fr-FR" w:bidi="ar-SA"/>
        </w:rPr>
      </w:pPr>
      <w:hyperlink w:anchor="_Toc123575865" w:history="1">
        <w:r w:rsidR="006B6169" w:rsidRPr="005A3C17">
          <w:rPr>
            <w:rStyle w:val="Lienhypertexte"/>
            <w:noProof/>
          </w:rPr>
          <w:t>4.4.1</w:t>
        </w:r>
        <w:r w:rsidR="006B6169">
          <w:rPr>
            <w:rFonts w:asciiTheme="minorHAnsi" w:eastAsiaTheme="minorEastAsia" w:hAnsiTheme="minorHAnsi" w:cstheme="minorBidi"/>
            <w:noProof/>
            <w:lang w:eastAsia="fr-FR" w:bidi="ar-SA"/>
          </w:rPr>
          <w:tab/>
        </w:r>
        <w:r w:rsidR="006B6169" w:rsidRPr="005A3C17">
          <w:rPr>
            <w:rStyle w:val="Lienhypertexte"/>
            <w:noProof/>
          </w:rPr>
          <w:t>Répertoire infrastructure\cda</w:t>
        </w:r>
        <w:r w:rsidR="006B6169">
          <w:rPr>
            <w:noProof/>
            <w:webHidden/>
          </w:rPr>
          <w:tab/>
        </w:r>
        <w:r w:rsidR="006B6169">
          <w:rPr>
            <w:noProof/>
            <w:webHidden/>
          </w:rPr>
          <w:fldChar w:fldCharType="begin"/>
        </w:r>
        <w:r w:rsidR="006B6169">
          <w:rPr>
            <w:noProof/>
            <w:webHidden/>
          </w:rPr>
          <w:instrText xml:space="preserve"> PAGEREF _Toc123575865 \h </w:instrText>
        </w:r>
        <w:r w:rsidR="006B6169">
          <w:rPr>
            <w:noProof/>
            <w:webHidden/>
          </w:rPr>
        </w:r>
        <w:r w:rsidR="006B6169">
          <w:rPr>
            <w:noProof/>
            <w:webHidden/>
          </w:rPr>
          <w:fldChar w:fldCharType="separate"/>
        </w:r>
        <w:r w:rsidR="006B6169">
          <w:rPr>
            <w:noProof/>
            <w:webHidden/>
          </w:rPr>
          <w:t>6</w:t>
        </w:r>
        <w:r w:rsidR="006B6169">
          <w:rPr>
            <w:noProof/>
            <w:webHidden/>
          </w:rPr>
          <w:fldChar w:fldCharType="end"/>
        </w:r>
      </w:hyperlink>
    </w:p>
    <w:p w14:paraId="348685DE" w14:textId="5D8157BD" w:rsidR="006B6169" w:rsidRDefault="00000000">
      <w:pPr>
        <w:pStyle w:val="TM2"/>
        <w:rPr>
          <w:rFonts w:asciiTheme="minorHAnsi" w:eastAsiaTheme="minorEastAsia" w:hAnsiTheme="minorHAnsi" w:cstheme="minorBidi"/>
          <w:noProof/>
          <w:lang w:eastAsia="fr-FR" w:bidi="ar-SA"/>
        </w:rPr>
      </w:pPr>
      <w:hyperlink w:anchor="_Toc123575866" w:history="1">
        <w:r w:rsidR="006B6169" w:rsidRPr="005A3C17">
          <w:rPr>
            <w:rStyle w:val="Lienhypertexte"/>
            <w:noProof/>
          </w:rPr>
          <w:t>4.5</w:t>
        </w:r>
        <w:r w:rsidR="006B6169">
          <w:rPr>
            <w:rFonts w:asciiTheme="minorHAnsi" w:eastAsiaTheme="minorEastAsia" w:hAnsiTheme="minorHAnsi" w:cstheme="minorBidi"/>
            <w:noProof/>
            <w:lang w:eastAsia="fr-FR" w:bidi="ar-SA"/>
          </w:rPr>
          <w:tab/>
        </w:r>
        <w:r w:rsidR="006B6169" w:rsidRPr="005A3C17">
          <w:rPr>
            <w:rStyle w:val="Lienhypertexte"/>
            <w:noProof/>
          </w:rPr>
          <w:t>Répertoire jeuxDeValeurs</w:t>
        </w:r>
        <w:r w:rsidR="006B6169">
          <w:rPr>
            <w:noProof/>
            <w:webHidden/>
          </w:rPr>
          <w:tab/>
        </w:r>
        <w:r w:rsidR="006B6169">
          <w:rPr>
            <w:noProof/>
            <w:webHidden/>
          </w:rPr>
          <w:fldChar w:fldCharType="begin"/>
        </w:r>
        <w:r w:rsidR="006B6169">
          <w:rPr>
            <w:noProof/>
            <w:webHidden/>
          </w:rPr>
          <w:instrText xml:space="preserve"> PAGEREF _Toc123575866 \h </w:instrText>
        </w:r>
        <w:r w:rsidR="006B6169">
          <w:rPr>
            <w:noProof/>
            <w:webHidden/>
          </w:rPr>
        </w:r>
        <w:r w:rsidR="006B6169">
          <w:rPr>
            <w:noProof/>
            <w:webHidden/>
          </w:rPr>
          <w:fldChar w:fldCharType="separate"/>
        </w:r>
        <w:r w:rsidR="006B6169">
          <w:rPr>
            <w:noProof/>
            <w:webHidden/>
          </w:rPr>
          <w:t>6</w:t>
        </w:r>
        <w:r w:rsidR="006B6169">
          <w:rPr>
            <w:noProof/>
            <w:webHidden/>
          </w:rPr>
          <w:fldChar w:fldCharType="end"/>
        </w:r>
      </w:hyperlink>
    </w:p>
    <w:p w14:paraId="27CA533E" w14:textId="51DDC3DF" w:rsidR="006B6169" w:rsidRDefault="00000000">
      <w:pPr>
        <w:pStyle w:val="TM2"/>
        <w:rPr>
          <w:rFonts w:asciiTheme="minorHAnsi" w:eastAsiaTheme="minorEastAsia" w:hAnsiTheme="minorHAnsi" w:cstheme="minorBidi"/>
          <w:noProof/>
          <w:lang w:eastAsia="fr-FR" w:bidi="ar-SA"/>
        </w:rPr>
      </w:pPr>
      <w:hyperlink w:anchor="_Toc123575867" w:history="1">
        <w:r w:rsidR="006B6169" w:rsidRPr="005A3C17">
          <w:rPr>
            <w:rStyle w:val="Lienhypertexte"/>
            <w:noProof/>
          </w:rPr>
          <w:t>4.6</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w:t>
        </w:r>
        <w:r w:rsidR="006B6169">
          <w:rPr>
            <w:noProof/>
            <w:webHidden/>
          </w:rPr>
          <w:tab/>
        </w:r>
        <w:r w:rsidR="006B6169">
          <w:rPr>
            <w:noProof/>
            <w:webHidden/>
          </w:rPr>
          <w:fldChar w:fldCharType="begin"/>
        </w:r>
        <w:r w:rsidR="006B6169">
          <w:rPr>
            <w:noProof/>
            <w:webHidden/>
          </w:rPr>
          <w:instrText xml:space="preserve"> PAGEREF _Toc123575867 \h </w:instrText>
        </w:r>
        <w:r w:rsidR="006B6169">
          <w:rPr>
            <w:noProof/>
            <w:webHidden/>
          </w:rPr>
        </w:r>
        <w:r w:rsidR="006B6169">
          <w:rPr>
            <w:noProof/>
            <w:webHidden/>
          </w:rPr>
          <w:fldChar w:fldCharType="separate"/>
        </w:r>
        <w:r w:rsidR="006B6169">
          <w:rPr>
            <w:noProof/>
            <w:webHidden/>
          </w:rPr>
          <w:t>7</w:t>
        </w:r>
        <w:r w:rsidR="006B6169">
          <w:rPr>
            <w:noProof/>
            <w:webHidden/>
          </w:rPr>
          <w:fldChar w:fldCharType="end"/>
        </w:r>
      </w:hyperlink>
    </w:p>
    <w:p w14:paraId="17E830D7" w14:textId="7279F209" w:rsidR="006B6169" w:rsidRDefault="00000000">
      <w:pPr>
        <w:pStyle w:val="TM3"/>
        <w:rPr>
          <w:rFonts w:asciiTheme="minorHAnsi" w:eastAsiaTheme="minorEastAsia" w:hAnsiTheme="minorHAnsi" w:cstheme="minorBidi"/>
          <w:noProof/>
          <w:lang w:eastAsia="fr-FR" w:bidi="ar-SA"/>
        </w:rPr>
      </w:pPr>
      <w:hyperlink w:anchor="_Toc123575868" w:history="1">
        <w:r w:rsidR="006B6169" w:rsidRPr="005A3C17">
          <w:rPr>
            <w:rStyle w:val="Lienhypertexte"/>
            <w:noProof/>
          </w:rPr>
          <w:t>4.6.1</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schematrons/abstract</w:t>
        </w:r>
        <w:r w:rsidR="006B6169">
          <w:rPr>
            <w:noProof/>
            <w:webHidden/>
          </w:rPr>
          <w:tab/>
        </w:r>
        <w:r w:rsidR="006B6169">
          <w:rPr>
            <w:noProof/>
            <w:webHidden/>
          </w:rPr>
          <w:fldChar w:fldCharType="begin"/>
        </w:r>
        <w:r w:rsidR="006B6169">
          <w:rPr>
            <w:noProof/>
            <w:webHidden/>
          </w:rPr>
          <w:instrText xml:space="preserve"> PAGEREF _Toc123575868 \h </w:instrText>
        </w:r>
        <w:r w:rsidR="006B6169">
          <w:rPr>
            <w:noProof/>
            <w:webHidden/>
          </w:rPr>
        </w:r>
        <w:r w:rsidR="006B6169">
          <w:rPr>
            <w:noProof/>
            <w:webHidden/>
          </w:rPr>
          <w:fldChar w:fldCharType="separate"/>
        </w:r>
        <w:r w:rsidR="006B6169">
          <w:rPr>
            <w:noProof/>
            <w:webHidden/>
          </w:rPr>
          <w:t>7</w:t>
        </w:r>
        <w:r w:rsidR="006B6169">
          <w:rPr>
            <w:noProof/>
            <w:webHidden/>
          </w:rPr>
          <w:fldChar w:fldCharType="end"/>
        </w:r>
      </w:hyperlink>
    </w:p>
    <w:p w14:paraId="41A66E3D" w14:textId="21EFE5A2" w:rsidR="006B6169" w:rsidRDefault="00000000">
      <w:pPr>
        <w:pStyle w:val="TM3"/>
        <w:rPr>
          <w:rFonts w:asciiTheme="minorHAnsi" w:eastAsiaTheme="minorEastAsia" w:hAnsiTheme="minorHAnsi" w:cstheme="minorBidi"/>
          <w:noProof/>
          <w:lang w:eastAsia="fr-FR" w:bidi="ar-SA"/>
        </w:rPr>
      </w:pPr>
      <w:hyperlink w:anchor="_Toc123575869" w:history="1">
        <w:r w:rsidR="006B6169" w:rsidRPr="005A3C17">
          <w:rPr>
            <w:rStyle w:val="Lienhypertexte"/>
            <w:noProof/>
          </w:rPr>
          <w:t>4.6.2</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schematrons/include</w:t>
        </w:r>
        <w:r w:rsidR="006B6169">
          <w:rPr>
            <w:noProof/>
            <w:webHidden/>
          </w:rPr>
          <w:tab/>
        </w:r>
        <w:r w:rsidR="006B6169">
          <w:rPr>
            <w:noProof/>
            <w:webHidden/>
          </w:rPr>
          <w:fldChar w:fldCharType="begin"/>
        </w:r>
        <w:r w:rsidR="006B6169">
          <w:rPr>
            <w:noProof/>
            <w:webHidden/>
          </w:rPr>
          <w:instrText xml:space="preserve"> PAGEREF _Toc123575869 \h </w:instrText>
        </w:r>
        <w:r w:rsidR="006B6169">
          <w:rPr>
            <w:noProof/>
            <w:webHidden/>
          </w:rPr>
        </w:r>
        <w:r w:rsidR="006B6169">
          <w:rPr>
            <w:noProof/>
            <w:webHidden/>
          </w:rPr>
          <w:fldChar w:fldCharType="separate"/>
        </w:r>
        <w:r w:rsidR="006B6169">
          <w:rPr>
            <w:noProof/>
            <w:webHidden/>
          </w:rPr>
          <w:t>8</w:t>
        </w:r>
        <w:r w:rsidR="006B6169">
          <w:rPr>
            <w:noProof/>
            <w:webHidden/>
          </w:rPr>
          <w:fldChar w:fldCharType="end"/>
        </w:r>
      </w:hyperlink>
    </w:p>
    <w:p w14:paraId="28DFF49A" w14:textId="5FA47E83" w:rsidR="006B6169" w:rsidRDefault="00000000">
      <w:pPr>
        <w:pStyle w:val="TM3"/>
        <w:rPr>
          <w:rFonts w:asciiTheme="minorHAnsi" w:eastAsiaTheme="minorEastAsia" w:hAnsiTheme="minorHAnsi" w:cstheme="minorBidi"/>
          <w:noProof/>
          <w:lang w:eastAsia="fr-FR" w:bidi="ar-SA"/>
        </w:rPr>
      </w:pPr>
      <w:hyperlink w:anchor="_Toc123575870" w:history="1">
        <w:r w:rsidR="006B6169" w:rsidRPr="005A3C17">
          <w:rPr>
            <w:rStyle w:val="Lienhypertexte"/>
            <w:noProof/>
          </w:rPr>
          <w:t>4.6.3</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schematrons/moteur</w:t>
        </w:r>
        <w:r w:rsidR="006B6169">
          <w:rPr>
            <w:noProof/>
            <w:webHidden/>
          </w:rPr>
          <w:tab/>
        </w:r>
        <w:r w:rsidR="006B6169">
          <w:rPr>
            <w:noProof/>
            <w:webHidden/>
          </w:rPr>
          <w:fldChar w:fldCharType="begin"/>
        </w:r>
        <w:r w:rsidR="006B6169">
          <w:rPr>
            <w:noProof/>
            <w:webHidden/>
          </w:rPr>
          <w:instrText xml:space="preserve"> PAGEREF _Toc123575870 \h </w:instrText>
        </w:r>
        <w:r w:rsidR="006B6169">
          <w:rPr>
            <w:noProof/>
            <w:webHidden/>
          </w:rPr>
        </w:r>
        <w:r w:rsidR="006B6169">
          <w:rPr>
            <w:noProof/>
            <w:webHidden/>
          </w:rPr>
          <w:fldChar w:fldCharType="separate"/>
        </w:r>
        <w:r w:rsidR="006B6169">
          <w:rPr>
            <w:noProof/>
            <w:webHidden/>
          </w:rPr>
          <w:t>11</w:t>
        </w:r>
        <w:r w:rsidR="006B6169">
          <w:rPr>
            <w:noProof/>
            <w:webHidden/>
          </w:rPr>
          <w:fldChar w:fldCharType="end"/>
        </w:r>
      </w:hyperlink>
    </w:p>
    <w:p w14:paraId="32B774A3" w14:textId="629658FA" w:rsidR="006B6169" w:rsidRDefault="00000000">
      <w:pPr>
        <w:pStyle w:val="TM3"/>
        <w:rPr>
          <w:rFonts w:asciiTheme="minorHAnsi" w:eastAsiaTheme="minorEastAsia" w:hAnsiTheme="minorHAnsi" w:cstheme="minorBidi"/>
          <w:noProof/>
          <w:lang w:eastAsia="fr-FR" w:bidi="ar-SA"/>
        </w:rPr>
      </w:pPr>
      <w:hyperlink w:anchor="_Toc123575871" w:history="1">
        <w:r w:rsidR="006B6169" w:rsidRPr="005A3C17">
          <w:rPr>
            <w:rStyle w:val="Lienhypertexte"/>
            <w:noProof/>
          </w:rPr>
          <w:t>4.6.4</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schematrons/profils</w:t>
        </w:r>
        <w:r w:rsidR="006B6169">
          <w:rPr>
            <w:noProof/>
            <w:webHidden/>
          </w:rPr>
          <w:tab/>
        </w:r>
        <w:r w:rsidR="006B6169">
          <w:rPr>
            <w:noProof/>
            <w:webHidden/>
          </w:rPr>
          <w:fldChar w:fldCharType="begin"/>
        </w:r>
        <w:r w:rsidR="006B6169">
          <w:rPr>
            <w:noProof/>
            <w:webHidden/>
          </w:rPr>
          <w:instrText xml:space="preserve"> PAGEREF _Toc123575871 \h </w:instrText>
        </w:r>
        <w:r w:rsidR="006B6169">
          <w:rPr>
            <w:noProof/>
            <w:webHidden/>
          </w:rPr>
        </w:r>
        <w:r w:rsidR="006B6169">
          <w:rPr>
            <w:noProof/>
            <w:webHidden/>
          </w:rPr>
          <w:fldChar w:fldCharType="separate"/>
        </w:r>
        <w:r w:rsidR="006B6169">
          <w:rPr>
            <w:noProof/>
            <w:webHidden/>
          </w:rPr>
          <w:t>12</w:t>
        </w:r>
        <w:r w:rsidR="006B6169">
          <w:rPr>
            <w:noProof/>
            <w:webHidden/>
          </w:rPr>
          <w:fldChar w:fldCharType="end"/>
        </w:r>
      </w:hyperlink>
    </w:p>
    <w:p w14:paraId="43027000" w14:textId="51FEC94A" w:rsidR="006B6169" w:rsidRDefault="00000000">
      <w:pPr>
        <w:pStyle w:val="TM3"/>
        <w:rPr>
          <w:rFonts w:asciiTheme="minorHAnsi" w:eastAsiaTheme="minorEastAsia" w:hAnsiTheme="minorHAnsi" w:cstheme="minorBidi"/>
          <w:noProof/>
          <w:lang w:eastAsia="fr-FR" w:bidi="ar-SA"/>
        </w:rPr>
      </w:pPr>
      <w:hyperlink w:anchor="_Toc123575872" w:history="1">
        <w:r w:rsidR="006B6169" w:rsidRPr="005A3C17">
          <w:rPr>
            <w:rStyle w:val="Lienhypertexte"/>
            <w:noProof/>
          </w:rPr>
          <w:t>4.6.5</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schematrons/rapports</w:t>
        </w:r>
        <w:r w:rsidR="006B6169">
          <w:rPr>
            <w:noProof/>
            <w:webHidden/>
          </w:rPr>
          <w:tab/>
        </w:r>
        <w:r w:rsidR="006B6169">
          <w:rPr>
            <w:noProof/>
            <w:webHidden/>
          </w:rPr>
          <w:fldChar w:fldCharType="begin"/>
        </w:r>
        <w:r w:rsidR="006B6169">
          <w:rPr>
            <w:noProof/>
            <w:webHidden/>
          </w:rPr>
          <w:instrText xml:space="preserve"> PAGEREF _Toc123575872 \h </w:instrText>
        </w:r>
        <w:r w:rsidR="006B6169">
          <w:rPr>
            <w:noProof/>
            <w:webHidden/>
          </w:rPr>
        </w:r>
        <w:r w:rsidR="006B6169">
          <w:rPr>
            <w:noProof/>
            <w:webHidden/>
          </w:rPr>
          <w:fldChar w:fldCharType="separate"/>
        </w:r>
        <w:r w:rsidR="006B6169">
          <w:rPr>
            <w:noProof/>
            <w:webHidden/>
          </w:rPr>
          <w:t>13</w:t>
        </w:r>
        <w:r w:rsidR="006B6169">
          <w:rPr>
            <w:noProof/>
            <w:webHidden/>
          </w:rPr>
          <w:fldChar w:fldCharType="end"/>
        </w:r>
      </w:hyperlink>
    </w:p>
    <w:p w14:paraId="4F8F8139" w14:textId="7A4D8264" w:rsidR="006B6169" w:rsidRDefault="00000000">
      <w:pPr>
        <w:pStyle w:val="TM1"/>
        <w:rPr>
          <w:rFonts w:asciiTheme="minorHAnsi" w:eastAsiaTheme="minorEastAsia" w:hAnsiTheme="minorHAnsi" w:cstheme="minorBidi"/>
          <w:noProof/>
          <w:lang w:eastAsia="fr-FR" w:bidi="ar-SA"/>
        </w:rPr>
      </w:pPr>
      <w:hyperlink w:anchor="_Toc123575873" w:history="1">
        <w:r w:rsidR="006B6169" w:rsidRPr="005A3C17">
          <w:rPr>
            <w:rStyle w:val="Lienhypertexte"/>
            <w:noProof/>
          </w:rPr>
          <w:t>5</w:t>
        </w:r>
        <w:r w:rsidR="006B6169">
          <w:rPr>
            <w:rFonts w:asciiTheme="minorHAnsi" w:eastAsiaTheme="minorEastAsia" w:hAnsiTheme="minorHAnsi" w:cstheme="minorBidi"/>
            <w:noProof/>
            <w:lang w:eastAsia="fr-FR" w:bidi="ar-SA"/>
          </w:rPr>
          <w:tab/>
        </w:r>
        <w:r w:rsidR="006B6169" w:rsidRPr="005A3C17">
          <w:rPr>
            <w:rStyle w:val="Lienhypertexte"/>
            <w:noProof/>
          </w:rPr>
          <w:t>Fonctionnement des schématrons</w:t>
        </w:r>
        <w:r w:rsidR="006B6169">
          <w:rPr>
            <w:noProof/>
            <w:webHidden/>
          </w:rPr>
          <w:tab/>
        </w:r>
        <w:r w:rsidR="006B6169">
          <w:rPr>
            <w:noProof/>
            <w:webHidden/>
          </w:rPr>
          <w:fldChar w:fldCharType="begin"/>
        </w:r>
        <w:r w:rsidR="006B6169">
          <w:rPr>
            <w:noProof/>
            <w:webHidden/>
          </w:rPr>
          <w:instrText xml:space="preserve"> PAGEREF _Toc123575873 \h </w:instrText>
        </w:r>
        <w:r w:rsidR="006B6169">
          <w:rPr>
            <w:noProof/>
            <w:webHidden/>
          </w:rPr>
        </w:r>
        <w:r w:rsidR="006B6169">
          <w:rPr>
            <w:noProof/>
            <w:webHidden/>
          </w:rPr>
          <w:fldChar w:fldCharType="separate"/>
        </w:r>
        <w:r w:rsidR="006B6169">
          <w:rPr>
            <w:noProof/>
            <w:webHidden/>
          </w:rPr>
          <w:t>14</w:t>
        </w:r>
        <w:r w:rsidR="006B6169">
          <w:rPr>
            <w:noProof/>
            <w:webHidden/>
          </w:rPr>
          <w:fldChar w:fldCharType="end"/>
        </w:r>
      </w:hyperlink>
    </w:p>
    <w:p w14:paraId="4F5D3DA6" w14:textId="68D65594" w:rsidR="006B6169" w:rsidRDefault="00000000">
      <w:pPr>
        <w:pStyle w:val="TM2"/>
        <w:rPr>
          <w:rFonts w:asciiTheme="minorHAnsi" w:eastAsiaTheme="minorEastAsia" w:hAnsiTheme="minorHAnsi" w:cstheme="minorBidi"/>
          <w:noProof/>
          <w:lang w:eastAsia="fr-FR" w:bidi="ar-SA"/>
        </w:rPr>
      </w:pPr>
      <w:hyperlink w:anchor="_Toc123575874" w:history="1">
        <w:r w:rsidR="006B6169" w:rsidRPr="005A3C17">
          <w:rPr>
            <w:rStyle w:val="Lienhypertexte"/>
            <w:noProof/>
          </w:rPr>
          <w:t>5.1</w:t>
        </w:r>
        <w:r w:rsidR="006B6169">
          <w:rPr>
            <w:rFonts w:asciiTheme="minorHAnsi" w:eastAsiaTheme="minorEastAsia" w:hAnsiTheme="minorHAnsi" w:cstheme="minorBidi"/>
            <w:noProof/>
            <w:lang w:eastAsia="fr-FR" w:bidi="ar-SA"/>
          </w:rPr>
          <w:tab/>
        </w:r>
        <w:r w:rsidR="006B6169" w:rsidRPr="005A3C17">
          <w:rPr>
            <w:rStyle w:val="Lienhypertexte"/>
            <w:noProof/>
          </w:rPr>
          <w:t>Convention de nommage</w:t>
        </w:r>
        <w:r w:rsidR="006B6169">
          <w:rPr>
            <w:noProof/>
            <w:webHidden/>
          </w:rPr>
          <w:tab/>
        </w:r>
        <w:r w:rsidR="006B6169">
          <w:rPr>
            <w:noProof/>
            <w:webHidden/>
          </w:rPr>
          <w:fldChar w:fldCharType="begin"/>
        </w:r>
        <w:r w:rsidR="006B6169">
          <w:rPr>
            <w:noProof/>
            <w:webHidden/>
          </w:rPr>
          <w:instrText xml:space="preserve"> PAGEREF _Toc123575874 \h </w:instrText>
        </w:r>
        <w:r w:rsidR="006B6169">
          <w:rPr>
            <w:noProof/>
            <w:webHidden/>
          </w:rPr>
        </w:r>
        <w:r w:rsidR="006B6169">
          <w:rPr>
            <w:noProof/>
            <w:webHidden/>
          </w:rPr>
          <w:fldChar w:fldCharType="separate"/>
        </w:r>
        <w:r w:rsidR="006B6169">
          <w:rPr>
            <w:noProof/>
            <w:webHidden/>
          </w:rPr>
          <w:t>14</w:t>
        </w:r>
        <w:r w:rsidR="006B6169">
          <w:rPr>
            <w:noProof/>
            <w:webHidden/>
          </w:rPr>
          <w:fldChar w:fldCharType="end"/>
        </w:r>
      </w:hyperlink>
    </w:p>
    <w:p w14:paraId="4712F042" w14:textId="4B0F65EF" w:rsidR="006B6169" w:rsidRDefault="00000000">
      <w:pPr>
        <w:pStyle w:val="TM2"/>
        <w:rPr>
          <w:rFonts w:asciiTheme="minorHAnsi" w:eastAsiaTheme="minorEastAsia" w:hAnsiTheme="minorHAnsi" w:cstheme="minorBidi"/>
          <w:noProof/>
          <w:lang w:eastAsia="fr-FR" w:bidi="ar-SA"/>
        </w:rPr>
      </w:pPr>
      <w:hyperlink w:anchor="_Toc123575875" w:history="1">
        <w:r w:rsidR="006B6169" w:rsidRPr="005A3C17">
          <w:rPr>
            <w:rStyle w:val="Lienhypertexte"/>
            <w:noProof/>
          </w:rPr>
          <w:t>5.2</w:t>
        </w:r>
        <w:r w:rsidR="006B6169">
          <w:rPr>
            <w:rFonts w:asciiTheme="minorHAnsi" w:eastAsiaTheme="minorEastAsia" w:hAnsiTheme="minorHAnsi" w:cstheme="minorBidi"/>
            <w:noProof/>
            <w:lang w:eastAsia="fr-FR" w:bidi="ar-SA"/>
          </w:rPr>
          <w:tab/>
        </w:r>
        <w:r w:rsidR="006B6169" w:rsidRPr="005A3C17">
          <w:rPr>
            <w:rStyle w:val="Lienhypertexte"/>
            <w:noProof/>
          </w:rPr>
          <w:t>Fonctionnement</w:t>
        </w:r>
        <w:r w:rsidR="006B6169">
          <w:rPr>
            <w:noProof/>
            <w:webHidden/>
          </w:rPr>
          <w:tab/>
        </w:r>
        <w:r w:rsidR="006B6169">
          <w:rPr>
            <w:noProof/>
            <w:webHidden/>
          </w:rPr>
          <w:fldChar w:fldCharType="begin"/>
        </w:r>
        <w:r w:rsidR="006B6169">
          <w:rPr>
            <w:noProof/>
            <w:webHidden/>
          </w:rPr>
          <w:instrText xml:space="preserve"> PAGEREF _Toc123575875 \h </w:instrText>
        </w:r>
        <w:r w:rsidR="006B6169">
          <w:rPr>
            <w:noProof/>
            <w:webHidden/>
          </w:rPr>
        </w:r>
        <w:r w:rsidR="006B6169">
          <w:rPr>
            <w:noProof/>
            <w:webHidden/>
          </w:rPr>
          <w:fldChar w:fldCharType="separate"/>
        </w:r>
        <w:r w:rsidR="006B6169">
          <w:rPr>
            <w:noProof/>
            <w:webHidden/>
          </w:rPr>
          <w:t>15</w:t>
        </w:r>
        <w:r w:rsidR="006B6169">
          <w:rPr>
            <w:noProof/>
            <w:webHidden/>
          </w:rPr>
          <w:fldChar w:fldCharType="end"/>
        </w:r>
      </w:hyperlink>
    </w:p>
    <w:p w14:paraId="3C97DD7B" w14:textId="77B3ED2B" w:rsidR="006B6169" w:rsidRDefault="00000000">
      <w:pPr>
        <w:pStyle w:val="TM3"/>
        <w:rPr>
          <w:rFonts w:asciiTheme="minorHAnsi" w:eastAsiaTheme="minorEastAsia" w:hAnsiTheme="minorHAnsi" w:cstheme="minorBidi"/>
          <w:noProof/>
          <w:lang w:eastAsia="fr-FR" w:bidi="ar-SA"/>
        </w:rPr>
      </w:pPr>
      <w:hyperlink w:anchor="_Toc123575876" w:history="1">
        <w:r w:rsidR="006B6169" w:rsidRPr="005A3C17">
          <w:rPr>
            <w:rStyle w:val="Lienhypertexte"/>
            <w:noProof/>
          </w:rPr>
          <w:t>5.2.1</w:t>
        </w:r>
        <w:r w:rsidR="006B6169">
          <w:rPr>
            <w:rFonts w:asciiTheme="minorHAnsi" w:eastAsiaTheme="minorEastAsia" w:hAnsiTheme="minorHAnsi" w:cstheme="minorBidi"/>
            <w:noProof/>
            <w:lang w:eastAsia="fr-FR" w:bidi="ar-SA"/>
          </w:rPr>
          <w:tab/>
        </w:r>
        <w:r w:rsidR="006B6169" w:rsidRPr="005A3C17">
          <w:rPr>
            <w:rStyle w:val="Lienhypertexte"/>
            <w:noProof/>
          </w:rPr>
          <w:t>Fonctionnement général</w:t>
        </w:r>
        <w:r w:rsidR="006B6169">
          <w:rPr>
            <w:noProof/>
            <w:webHidden/>
          </w:rPr>
          <w:tab/>
        </w:r>
        <w:r w:rsidR="006B6169">
          <w:rPr>
            <w:noProof/>
            <w:webHidden/>
          </w:rPr>
          <w:fldChar w:fldCharType="begin"/>
        </w:r>
        <w:r w:rsidR="006B6169">
          <w:rPr>
            <w:noProof/>
            <w:webHidden/>
          </w:rPr>
          <w:instrText xml:space="preserve"> PAGEREF _Toc123575876 \h </w:instrText>
        </w:r>
        <w:r w:rsidR="006B6169">
          <w:rPr>
            <w:noProof/>
            <w:webHidden/>
          </w:rPr>
        </w:r>
        <w:r w:rsidR="006B6169">
          <w:rPr>
            <w:noProof/>
            <w:webHidden/>
          </w:rPr>
          <w:fldChar w:fldCharType="separate"/>
        </w:r>
        <w:r w:rsidR="006B6169">
          <w:rPr>
            <w:noProof/>
            <w:webHidden/>
          </w:rPr>
          <w:t>15</w:t>
        </w:r>
        <w:r w:rsidR="006B6169">
          <w:rPr>
            <w:noProof/>
            <w:webHidden/>
          </w:rPr>
          <w:fldChar w:fldCharType="end"/>
        </w:r>
      </w:hyperlink>
    </w:p>
    <w:p w14:paraId="291898CB" w14:textId="1F90C9C6" w:rsidR="006B6169" w:rsidRDefault="00000000">
      <w:pPr>
        <w:pStyle w:val="TM3"/>
        <w:rPr>
          <w:rFonts w:asciiTheme="minorHAnsi" w:eastAsiaTheme="minorEastAsia" w:hAnsiTheme="minorHAnsi" w:cstheme="minorBidi"/>
          <w:noProof/>
          <w:lang w:eastAsia="fr-FR" w:bidi="ar-SA"/>
        </w:rPr>
      </w:pPr>
      <w:hyperlink w:anchor="_Toc123575877" w:history="1">
        <w:r w:rsidR="006B6169" w:rsidRPr="005A3C17">
          <w:rPr>
            <w:rStyle w:val="Lienhypertexte"/>
            <w:noProof/>
          </w:rPr>
          <w:t>5.2.2</w:t>
        </w:r>
        <w:r w:rsidR="006B6169">
          <w:rPr>
            <w:rFonts w:asciiTheme="minorHAnsi" w:eastAsiaTheme="minorEastAsia" w:hAnsiTheme="minorHAnsi" w:cstheme="minorBidi"/>
            <w:noProof/>
            <w:lang w:eastAsia="fr-FR" w:bidi="ar-SA"/>
          </w:rPr>
          <w:tab/>
        </w:r>
        <w:r w:rsidR="006B6169" w:rsidRPr="005A3C17">
          <w:rPr>
            <w:rStyle w:val="Lienhypertexte"/>
            <w:noProof/>
          </w:rPr>
          <w:t>L’appel aux schématrons</w:t>
        </w:r>
        <w:r w:rsidR="006B6169">
          <w:rPr>
            <w:noProof/>
            <w:webHidden/>
          </w:rPr>
          <w:tab/>
        </w:r>
        <w:r w:rsidR="006B6169">
          <w:rPr>
            <w:noProof/>
            <w:webHidden/>
          </w:rPr>
          <w:fldChar w:fldCharType="begin"/>
        </w:r>
        <w:r w:rsidR="006B6169">
          <w:rPr>
            <w:noProof/>
            <w:webHidden/>
          </w:rPr>
          <w:instrText xml:space="preserve"> PAGEREF _Toc123575877 \h </w:instrText>
        </w:r>
        <w:r w:rsidR="006B6169">
          <w:rPr>
            <w:noProof/>
            <w:webHidden/>
          </w:rPr>
        </w:r>
        <w:r w:rsidR="006B6169">
          <w:rPr>
            <w:noProof/>
            <w:webHidden/>
          </w:rPr>
          <w:fldChar w:fldCharType="separate"/>
        </w:r>
        <w:r w:rsidR="006B6169">
          <w:rPr>
            <w:noProof/>
            <w:webHidden/>
          </w:rPr>
          <w:t>15</w:t>
        </w:r>
        <w:r w:rsidR="006B6169">
          <w:rPr>
            <w:noProof/>
            <w:webHidden/>
          </w:rPr>
          <w:fldChar w:fldCharType="end"/>
        </w:r>
      </w:hyperlink>
    </w:p>
    <w:p w14:paraId="2FAA66CF" w14:textId="764F3E06" w:rsidR="006B6169" w:rsidRDefault="00000000">
      <w:pPr>
        <w:pStyle w:val="TM3"/>
        <w:rPr>
          <w:rFonts w:asciiTheme="minorHAnsi" w:eastAsiaTheme="minorEastAsia" w:hAnsiTheme="minorHAnsi" w:cstheme="minorBidi"/>
          <w:noProof/>
          <w:lang w:eastAsia="fr-FR" w:bidi="ar-SA"/>
        </w:rPr>
      </w:pPr>
      <w:hyperlink w:anchor="_Toc123575878" w:history="1">
        <w:r w:rsidR="006B6169" w:rsidRPr="005A3C17">
          <w:rPr>
            <w:rStyle w:val="Lienhypertexte"/>
            <w:noProof/>
          </w:rPr>
          <w:t>5.2.3</w:t>
        </w:r>
        <w:r w:rsidR="006B6169">
          <w:rPr>
            <w:rFonts w:asciiTheme="minorHAnsi" w:eastAsiaTheme="minorEastAsia" w:hAnsiTheme="minorHAnsi" w:cstheme="minorBidi"/>
            <w:noProof/>
            <w:lang w:eastAsia="fr-FR" w:bidi="ar-SA"/>
          </w:rPr>
          <w:tab/>
        </w:r>
        <w:r w:rsidR="006B6169" w:rsidRPr="005A3C17">
          <w:rPr>
            <w:rStyle w:val="Lienhypertexte"/>
            <w:noProof/>
          </w:rPr>
          <w:t>Fonctionnement du schématron spécifique à un modèle de document CDA</w:t>
        </w:r>
        <w:r w:rsidR="006B6169">
          <w:rPr>
            <w:noProof/>
            <w:webHidden/>
          </w:rPr>
          <w:tab/>
        </w:r>
        <w:r w:rsidR="006B6169">
          <w:rPr>
            <w:noProof/>
            <w:webHidden/>
          </w:rPr>
          <w:fldChar w:fldCharType="begin"/>
        </w:r>
        <w:r w:rsidR="006B6169">
          <w:rPr>
            <w:noProof/>
            <w:webHidden/>
          </w:rPr>
          <w:instrText xml:space="preserve"> PAGEREF _Toc123575878 \h </w:instrText>
        </w:r>
        <w:r w:rsidR="006B6169">
          <w:rPr>
            <w:noProof/>
            <w:webHidden/>
          </w:rPr>
        </w:r>
        <w:r w:rsidR="006B6169">
          <w:rPr>
            <w:noProof/>
            <w:webHidden/>
          </w:rPr>
          <w:fldChar w:fldCharType="separate"/>
        </w:r>
        <w:r w:rsidR="006B6169">
          <w:rPr>
            <w:noProof/>
            <w:webHidden/>
          </w:rPr>
          <w:t>16</w:t>
        </w:r>
        <w:r w:rsidR="006B6169">
          <w:rPr>
            <w:noProof/>
            <w:webHidden/>
          </w:rPr>
          <w:fldChar w:fldCharType="end"/>
        </w:r>
      </w:hyperlink>
    </w:p>
    <w:p w14:paraId="3736DC7B" w14:textId="47C90DC8" w:rsidR="006B6169" w:rsidRDefault="00000000">
      <w:pPr>
        <w:pStyle w:val="TM2"/>
        <w:rPr>
          <w:rFonts w:asciiTheme="minorHAnsi" w:eastAsiaTheme="minorEastAsia" w:hAnsiTheme="minorHAnsi" w:cstheme="minorBidi"/>
          <w:noProof/>
          <w:lang w:eastAsia="fr-FR" w:bidi="ar-SA"/>
        </w:rPr>
      </w:pPr>
      <w:hyperlink w:anchor="_Toc123575879" w:history="1">
        <w:r w:rsidR="006B6169" w:rsidRPr="005A3C17">
          <w:rPr>
            <w:rStyle w:val="Lienhypertexte"/>
            <w:noProof/>
          </w:rPr>
          <w:t>5.3</w:t>
        </w:r>
        <w:r w:rsidR="006B6169">
          <w:rPr>
            <w:rFonts w:asciiTheme="minorHAnsi" w:eastAsiaTheme="minorEastAsia" w:hAnsiTheme="minorHAnsi" w:cstheme="minorBidi"/>
            <w:noProof/>
            <w:lang w:eastAsia="fr-FR" w:bidi="ar-SA"/>
          </w:rPr>
          <w:tab/>
        </w:r>
        <w:r w:rsidR="006B6169" w:rsidRPr="005A3C17">
          <w:rPr>
            <w:rStyle w:val="Lienhypertexte"/>
            <w:noProof/>
          </w:rPr>
          <w:t>Structure d'un schématron spécifique à un modèle de document CDA</w:t>
        </w:r>
        <w:r w:rsidR="006B6169">
          <w:rPr>
            <w:noProof/>
            <w:webHidden/>
          </w:rPr>
          <w:tab/>
        </w:r>
        <w:r w:rsidR="006B6169">
          <w:rPr>
            <w:noProof/>
            <w:webHidden/>
          </w:rPr>
          <w:fldChar w:fldCharType="begin"/>
        </w:r>
        <w:r w:rsidR="006B6169">
          <w:rPr>
            <w:noProof/>
            <w:webHidden/>
          </w:rPr>
          <w:instrText xml:space="preserve"> PAGEREF _Toc123575879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4EB526E3" w14:textId="193E2200" w:rsidR="006B6169" w:rsidRDefault="00000000">
      <w:pPr>
        <w:pStyle w:val="TM3"/>
        <w:rPr>
          <w:rFonts w:asciiTheme="minorHAnsi" w:eastAsiaTheme="minorEastAsia" w:hAnsiTheme="minorHAnsi" w:cstheme="minorBidi"/>
          <w:noProof/>
          <w:lang w:eastAsia="fr-FR" w:bidi="ar-SA"/>
        </w:rPr>
      </w:pPr>
      <w:hyperlink w:anchor="_Toc123575880" w:history="1">
        <w:r w:rsidR="006B6169" w:rsidRPr="005A3C17">
          <w:rPr>
            <w:rStyle w:val="Lienhypertexte"/>
            <w:noProof/>
          </w:rPr>
          <w:t>5.3.1</w:t>
        </w:r>
        <w:r w:rsidR="006B6169">
          <w:rPr>
            <w:rFonts w:asciiTheme="minorHAnsi" w:eastAsiaTheme="minorEastAsia" w:hAnsiTheme="minorHAnsi" w:cstheme="minorBidi"/>
            <w:noProof/>
            <w:lang w:eastAsia="fr-FR" w:bidi="ar-SA"/>
          </w:rPr>
          <w:tab/>
        </w:r>
        <w:r w:rsidR="006B6169" w:rsidRPr="005A3C17">
          <w:rPr>
            <w:rStyle w:val="Lienhypertexte"/>
            <w:noProof/>
          </w:rPr>
          <w:t>Structure générale</w:t>
        </w:r>
        <w:r w:rsidR="006B6169">
          <w:rPr>
            <w:noProof/>
            <w:webHidden/>
          </w:rPr>
          <w:tab/>
        </w:r>
        <w:r w:rsidR="006B6169">
          <w:rPr>
            <w:noProof/>
            <w:webHidden/>
          </w:rPr>
          <w:fldChar w:fldCharType="begin"/>
        </w:r>
        <w:r w:rsidR="006B6169">
          <w:rPr>
            <w:noProof/>
            <w:webHidden/>
          </w:rPr>
          <w:instrText xml:space="preserve"> PAGEREF _Toc123575880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16A1A1E4" w14:textId="76BE6200" w:rsidR="006B6169" w:rsidRDefault="00000000">
      <w:pPr>
        <w:pStyle w:val="TM3"/>
        <w:rPr>
          <w:rFonts w:asciiTheme="minorHAnsi" w:eastAsiaTheme="minorEastAsia" w:hAnsiTheme="minorHAnsi" w:cstheme="minorBidi"/>
          <w:noProof/>
          <w:lang w:eastAsia="fr-FR" w:bidi="ar-SA"/>
        </w:rPr>
      </w:pPr>
      <w:hyperlink w:anchor="_Toc123575881" w:history="1">
        <w:r w:rsidR="006B6169" w:rsidRPr="005A3C17">
          <w:rPr>
            <w:rStyle w:val="Lienhypertexte"/>
            <w:noProof/>
          </w:rPr>
          <w:t>5.3.2</w:t>
        </w:r>
        <w:r w:rsidR="006B6169">
          <w:rPr>
            <w:rFonts w:asciiTheme="minorHAnsi" w:eastAsiaTheme="minorEastAsia" w:hAnsiTheme="minorHAnsi" w:cstheme="minorBidi"/>
            <w:noProof/>
            <w:lang w:eastAsia="fr-FR" w:bidi="ar-SA"/>
          </w:rPr>
          <w:tab/>
        </w:r>
        <w:r w:rsidR="006B6169" w:rsidRPr="005A3C17">
          <w:rPr>
            <w:rStyle w:val="Lienhypertexte"/>
            <w:noProof/>
          </w:rPr>
          <w:t>title</w:t>
        </w:r>
        <w:r w:rsidR="006B6169">
          <w:rPr>
            <w:noProof/>
            <w:webHidden/>
          </w:rPr>
          <w:tab/>
        </w:r>
        <w:r w:rsidR="006B6169">
          <w:rPr>
            <w:noProof/>
            <w:webHidden/>
          </w:rPr>
          <w:fldChar w:fldCharType="begin"/>
        </w:r>
        <w:r w:rsidR="006B6169">
          <w:rPr>
            <w:noProof/>
            <w:webHidden/>
          </w:rPr>
          <w:instrText xml:space="preserve"> PAGEREF _Toc123575881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51CC6FFC" w14:textId="2AAB46F8" w:rsidR="006B6169" w:rsidRDefault="00000000">
      <w:pPr>
        <w:pStyle w:val="TM3"/>
        <w:rPr>
          <w:rFonts w:asciiTheme="minorHAnsi" w:eastAsiaTheme="minorEastAsia" w:hAnsiTheme="minorHAnsi" w:cstheme="minorBidi"/>
          <w:noProof/>
          <w:lang w:eastAsia="fr-FR" w:bidi="ar-SA"/>
        </w:rPr>
      </w:pPr>
      <w:hyperlink w:anchor="_Toc123575882" w:history="1">
        <w:r w:rsidR="006B6169" w:rsidRPr="005A3C17">
          <w:rPr>
            <w:rStyle w:val="Lienhypertexte"/>
            <w:noProof/>
          </w:rPr>
          <w:t>5.3.3</w:t>
        </w:r>
        <w:r w:rsidR="006B6169">
          <w:rPr>
            <w:rFonts w:asciiTheme="minorHAnsi" w:eastAsiaTheme="minorEastAsia" w:hAnsiTheme="minorHAnsi" w:cstheme="minorBidi"/>
            <w:noProof/>
            <w:lang w:eastAsia="fr-FR" w:bidi="ar-SA"/>
          </w:rPr>
          <w:tab/>
        </w:r>
        <w:r w:rsidR="006B6169" w:rsidRPr="005A3C17">
          <w:rPr>
            <w:rStyle w:val="Lienhypertexte"/>
            <w:noProof/>
          </w:rPr>
          <w:t>namespace</w:t>
        </w:r>
        <w:r w:rsidR="006B6169">
          <w:rPr>
            <w:noProof/>
            <w:webHidden/>
          </w:rPr>
          <w:tab/>
        </w:r>
        <w:r w:rsidR="006B6169">
          <w:rPr>
            <w:noProof/>
            <w:webHidden/>
          </w:rPr>
          <w:fldChar w:fldCharType="begin"/>
        </w:r>
        <w:r w:rsidR="006B6169">
          <w:rPr>
            <w:noProof/>
            <w:webHidden/>
          </w:rPr>
          <w:instrText xml:space="preserve"> PAGEREF _Toc123575882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2AF0ED51" w14:textId="2604D90D" w:rsidR="006B6169" w:rsidRDefault="00000000">
      <w:pPr>
        <w:pStyle w:val="TM3"/>
        <w:rPr>
          <w:rFonts w:asciiTheme="minorHAnsi" w:eastAsiaTheme="minorEastAsia" w:hAnsiTheme="minorHAnsi" w:cstheme="minorBidi"/>
          <w:noProof/>
          <w:lang w:eastAsia="fr-FR" w:bidi="ar-SA"/>
        </w:rPr>
      </w:pPr>
      <w:hyperlink w:anchor="_Toc123575883" w:history="1">
        <w:r w:rsidR="006B6169" w:rsidRPr="005A3C17">
          <w:rPr>
            <w:rStyle w:val="Lienhypertexte"/>
            <w:noProof/>
          </w:rPr>
          <w:t>5.3.4</w:t>
        </w:r>
        <w:r w:rsidR="006B6169">
          <w:rPr>
            <w:rFonts w:asciiTheme="minorHAnsi" w:eastAsiaTheme="minorEastAsia" w:hAnsiTheme="minorHAnsi" w:cstheme="minorBidi"/>
            <w:noProof/>
            <w:lang w:eastAsia="fr-FR" w:bidi="ar-SA"/>
          </w:rPr>
          <w:tab/>
        </w:r>
        <w:r w:rsidR="006B6169" w:rsidRPr="005A3C17">
          <w:rPr>
            <w:rStyle w:val="Lienhypertexte"/>
            <w:noProof/>
          </w:rPr>
          <w:t>include</w:t>
        </w:r>
        <w:r w:rsidR="006B6169">
          <w:rPr>
            <w:noProof/>
            <w:webHidden/>
          </w:rPr>
          <w:tab/>
        </w:r>
        <w:r w:rsidR="006B6169">
          <w:rPr>
            <w:noProof/>
            <w:webHidden/>
          </w:rPr>
          <w:fldChar w:fldCharType="begin"/>
        </w:r>
        <w:r w:rsidR="006B6169">
          <w:rPr>
            <w:noProof/>
            <w:webHidden/>
          </w:rPr>
          <w:instrText xml:space="preserve"> PAGEREF _Toc123575883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77CCFCF0" w14:textId="5D719E32" w:rsidR="006B6169" w:rsidRDefault="00000000">
      <w:pPr>
        <w:pStyle w:val="TM3"/>
        <w:rPr>
          <w:rFonts w:asciiTheme="minorHAnsi" w:eastAsiaTheme="minorEastAsia" w:hAnsiTheme="minorHAnsi" w:cstheme="minorBidi"/>
          <w:noProof/>
          <w:lang w:eastAsia="fr-FR" w:bidi="ar-SA"/>
        </w:rPr>
      </w:pPr>
      <w:hyperlink w:anchor="_Toc123575884" w:history="1">
        <w:r w:rsidR="006B6169" w:rsidRPr="005A3C17">
          <w:rPr>
            <w:rStyle w:val="Lienhypertexte"/>
            <w:noProof/>
          </w:rPr>
          <w:t>5.3.5</w:t>
        </w:r>
        <w:r w:rsidR="006B6169">
          <w:rPr>
            <w:rFonts w:asciiTheme="minorHAnsi" w:eastAsiaTheme="minorEastAsia" w:hAnsiTheme="minorHAnsi" w:cstheme="minorBidi"/>
            <w:noProof/>
            <w:lang w:eastAsia="fr-FR" w:bidi="ar-SA"/>
          </w:rPr>
          <w:tab/>
        </w:r>
        <w:r w:rsidR="006B6169" w:rsidRPr="005A3C17">
          <w:rPr>
            <w:rStyle w:val="Lienhypertexte"/>
            <w:noProof/>
          </w:rPr>
          <w:t>phase</w:t>
        </w:r>
        <w:r w:rsidR="006B6169">
          <w:rPr>
            <w:noProof/>
            <w:webHidden/>
          </w:rPr>
          <w:tab/>
        </w:r>
        <w:r w:rsidR="006B6169">
          <w:rPr>
            <w:noProof/>
            <w:webHidden/>
          </w:rPr>
          <w:fldChar w:fldCharType="begin"/>
        </w:r>
        <w:r w:rsidR="006B6169">
          <w:rPr>
            <w:noProof/>
            <w:webHidden/>
          </w:rPr>
          <w:instrText xml:space="preserve"> PAGEREF _Toc123575884 \h </w:instrText>
        </w:r>
        <w:r w:rsidR="006B6169">
          <w:rPr>
            <w:noProof/>
            <w:webHidden/>
          </w:rPr>
        </w:r>
        <w:r w:rsidR="006B6169">
          <w:rPr>
            <w:noProof/>
            <w:webHidden/>
          </w:rPr>
          <w:fldChar w:fldCharType="separate"/>
        </w:r>
        <w:r w:rsidR="006B6169">
          <w:rPr>
            <w:noProof/>
            <w:webHidden/>
          </w:rPr>
          <w:t>18</w:t>
        </w:r>
        <w:r w:rsidR="006B6169">
          <w:rPr>
            <w:noProof/>
            <w:webHidden/>
          </w:rPr>
          <w:fldChar w:fldCharType="end"/>
        </w:r>
      </w:hyperlink>
    </w:p>
    <w:p w14:paraId="0E106C17" w14:textId="263C8863" w:rsidR="006B6169" w:rsidRDefault="00000000">
      <w:pPr>
        <w:pStyle w:val="TM3"/>
        <w:rPr>
          <w:rFonts w:asciiTheme="minorHAnsi" w:eastAsiaTheme="minorEastAsia" w:hAnsiTheme="minorHAnsi" w:cstheme="minorBidi"/>
          <w:noProof/>
          <w:lang w:eastAsia="fr-FR" w:bidi="ar-SA"/>
        </w:rPr>
      </w:pPr>
      <w:hyperlink w:anchor="_Toc123575885" w:history="1">
        <w:r w:rsidR="006B6169" w:rsidRPr="005A3C17">
          <w:rPr>
            <w:rStyle w:val="Lienhypertexte"/>
            <w:noProof/>
          </w:rPr>
          <w:t>5.3.6</w:t>
        </w:r>
        <w:r w:rsidR="006B6169">
          <w:rPr>
            <w:rFonts w:asciiTheme="minorHAnsi" w:eastAsiaTheme="minorEastAsia" w:hAnsiTheme="minorHAnsi" w:cstheme="minorBidi"/>
            <w:noProof/>
            <w:lang w:eastAsia="fr-FR" w:bidi="ar-SA"/>
          </w:rPr>
          <w:tab/>
        </w:r>
        <w:r w:rsidR="006B6169" w:rsidRPr="005A3C17">
          <w:rPr>
            <w:rStyle w:val="Lienhypertexte"/>
            <w:noProof/>
          </w:rPr>
          <w:t>pattern</w:t>
        </w:r>
        <w:r w:rsidR="006B6169">
          <w:rPr>
            <w:noProof/>
            <w:webHidden/>
          </w:rPr>
          <w:tab/>
        </w:r>
        <w:r w:rsidR="006B6169">
          <w:rPr>
            <w:noProof/>
            <w:webHidden/>
          </w:rPr>
          <w:fldChar w:fldCharType="begin"/>
        </w:r>
        <w:r w:rsidR="006B6169">
          <w:rPr>
            <w:noProof/>
            <w:webHidden/>
          </w:rPr>
          <w:instrText xml:space="preserve"> PAGEREF _Toc123575885 \h </w:instrText>
        </w:r>
        <w:r w:rsidR="006B6169">
          <w:rPr>
            <w:noProof/>
            <w:webHidden/>
          </w:rPr>
        </w:r>
        <w:r w:rsidR="006B6169">
          <w:rPr>
            <w:noProof/>
            <w:webHidden/>
          </w:rPr>
          <w:fldChar w:fldCharType="separate"/>
        </w:r>
        <w:r w:rsidR="006B6169">
          <w:rPr>
            <w:noProof/>
            <w:webHidden/>
          </w:rPr>
          <w:t>19</w:t>
        </w:r>
        <w:r w:rsidR="006B6169">
          <w:rPr>
            <w:noProof/>
            <w:webHidden/>
          </w:rPr>
          <w:fldChar w:fldCharType="end"/>
        </w:r>
      </w:hyperlink>
    </w:p>
    <w:p w14:paraId="270F6D39" w14:textId="4893DF2A" w:rsidR="006B6169" w:rsidRDefault="00000000">
      <w:pPr>
        <w:pStyle w:val="TM3"/>
        <w:rPr>
          <w:rFonts w:asciiTheme="minorHAnsi" w:eastAsiaTheme="minorEastAsia" w:hAnsiTheme="minorHAnsi" w:cstheme="minorBidi"/>
          <w:noProof/>
          <w:lang w:eastAsia="fr-FR" w:bidi="ar-SA"/>
        </w:rPr>
      </w:pPr>
      <w:hyperlink w:anchor="_Toc123575886" w:history="1">
        <w:r w:rsidR="006B6169" w:rsidRPr="005A3C17">
          <w:rPr>
            <w:rStyle w:val="Lienhypertexte"/>
            <w:noProof/>
          </w:rPr>
          <w:t>5.3.7</w:t>
        </w:r>
        <w:r w:rsidR="006B6169">
          <w:rPr>
            <w:rFonts w:asciiTheme="minorHAnsi" w:eastAsiaTheme="minorEastAsia" w:hAnsiTheme="minorHAnsi" w:cstheme="minorBidi"/>
            <w:noProof/>
            <w:lang w:eastAsia="fr-FR" w:bidi="ar-SA"/>
          </w:rPr>
          <w:tab/>
        </w:r>
        <w:r w:rsidR="006B6169" w:rsidRPr="005A3C17">
          <w:rPr>
            <w:rStyle w:val="Lienhypertexte"/>
            <w:noProof/>
          </w:rPr>
          <w:t>Abstract patterns</w:t>
        </w:r>
        <w:r w:rsidR="006B6169">
          <w:rPr>
            <w:noProof/>
            <w:webHidden/>
          </w:rPr>
          <w:tab/>
        </w:r>
        <w:r w:rsidR="006B6169">
          <w:rPr>
            <w:noProof/>
            <w:webHidden/>
          </w:rPr>
          <w:fldChar w:fldCharType="begin"/>
        </w:r>
        <w:r w:rsidR="006B6169">
          <w:rPr>
            <w:noProof/>
            <w:webHidden/>
          </w:rPr>
          <w:instrText xml:space="preserve"> PAGEREF _Toc123575886 \h </w:instrText>
        </w:r>
        <w:r w:rsidR="006B6169">
          <w:rPr>
            <w:noProof/>
            <w:webHidden/>
          </w:rPr>
        </w:r>
        <w:r w:rsidR="006B6169">
          <w:rPr>
            <w:noProof/>
            <w:webHidden/>
          </w:rPr>
          <w:fldChar w:fldCharType="separate"/>
        </w:r>
        <w:r w:rsidR="006B6169">
          <w:rPr>
            <w:noProof/>
            <w:webHidden/>
          </w:rPr>
          <w:t>21</w:t>
        </w:r>
        <w:r w:rsidR="006B6169">
          <w:rPr>
            <w:noProof/>
            <w:webHidden/>
          </w:rPr>
          <w:fldChar w:fldCharType="end"/>
        </w:r>
      </w:hyperlink>
    </w:p>
    <w:p w14:paraId="15DDE665" w14:textId="49C297F2" w:rsidR="006B6169" w:rsidRDefault="00000000">
      <w:pPr>
        <w:pStyle w:val="TM2"/>
        <w:rPr>
          <w:rFonts w:asciiTheme="minorHAnsi" w:eastAsiaTheme="minorEastAsia" w:hAnsiTheme="minorHAnsi" w:cstheme="minorBidi"/>
          <w:noProof/>
          <w:lang w:eastAsia="fr-FR" w:bidi="ar-SA"/>
        </w:rPr>
      </w:pPr>
      <w:hyperlink w:anchor="_Toc123575887" w:history="1">
        <w:r w:rsidR="006B6169" w:rsidRPr="005A3C17">
          <w:rPr>
            <w:rStyle w:val="Lienhypertexte"/>
            <w:noProof/>
          </w:rPr>
          <w:t>5.4</w:t>
        </w:r>
        <w:r w:rsidR="006B6169">
          <w:rPr>
            <w:rFonts w:asciiTheme="minorHAnsi" w:eastAsiaTheme="minorEastAsia" w:hAnsiTheme="minorHAnsi" w:cstheme="minorBidi"/>
            <w:noProof/>
            <w:lang w:eastAsia="fr-FR" w:bidi="ar-SA"/>
          </w:rPr>
          <w:tab/>
        </w:r>
        <w:r w:rsidR="006B6169" w:rsidRPr="005A3C17">
          <w:rPr>
            <w:rStyle w:val="Lienhypertexte"/>
            <w:noProof/>
          </w:rPr>
          <w:t>Schématrons des jeux de valeurs</w:t>
        </w:r>
        <w:r w:rsidR="006B6169">
          <w:rPr>
            <w:noProof/>
            <w:webHidden/>
          </w:rPr>
          <w:tab/>
        </w:r>
        <w:r w:rsidR="006B6169">
          <w:rPr>
            <w:noProof/>
            <w:webHidden/>
          </w:rPr>
          <w:fldChar w:fldCharType="begin"/>
        </w:r>
        <w:r w:rsidR="006B6169">
          <w:rPr>
            <w:noProof/>
            <w:webHidden/>
          </w:rPr>
          <w:instrText xml:space="preserve"> PAGEREF _Toc123575887 \h </w:instrText>
        </w:r>
        <w:r w:rsidR="006B6169">
          <w:rPr>
            <w:noProof/>
            <w:webHidden/>
          </w:rPr>
        </w:r>
        <w:r w:rsidR="006B6169">
          <w:rPr>
            <w:noProof/>
            <w:webHidden/>
          </w:rPr>
          <w:fldChar w:fldCharType="separate"/>
        </w:r>
        <w:r w:rsidR="006B6169">
          <w:rPr>
            <w:noProof/>
            <w:webHidden/>
          </w:rPr>
          <w:t>23</w:t>
        </w:r>
        <w:r w:rsidR="006B6169">
          <w:rPr>
            <w:noProof/>
            <w:webHidden/>
          </w:rPr>
          <w:fldChar w:fldCharType="end"/>
        </w:r>
      </w:hyperlink>
    </w:p>
    <w:p w14:paraId="7CDC7D7D" w14:textId="4CC46F79" w:rsidR="006B6169" w:rsidRDefault="00000000">
      <w:pPr>
        <w:pStyle w:val="TM3"/>
        <w:rPr>
          <w:rFonts w:asciiTheme="minorHAnsi" w:eastAsiaTheme="minorEastAsia" w:hAnsiTheme="minorHAnsi" w:cstheme="minorBidi"/>
          <w:noProof/>
          <w:lang w:eastAsia="fr-FR" w:bidi="ar-SA"/>
        </w:rPr>
      </w:pPr>
      <w:hyperlink w:anchor="_Toc123575888" w:history="1">
        <w:r w:rsidR="006B6169" w:rsidRPr="005A3C17">
          <w:rPr>
            <w:rStyle w:val="Lienhypertexte"/>
            <w:noProof/>
          </w:rPr>
          <w:t>5.4.1</w:t>
        </w:r>
        <w:r w:rsidR="006B6169">
          <w:rPr>
            <w:rFonts w:asciiTheme="minorHAnsi" w:eastAsiaTheme="minorEastAsia" w:hAnsiTheme="minorHAnsi" w:cstheme="minorBidi"/>
            <w:noProof/>
            <w:lang w:eastAsia="fr-FR" w:bidi="ar-SA"/>
          </w:rPr>
          <w:tab/>
        </w:r>
        <w:r w:rsidR="006B6169" w:rsidRPr="005A3C17">
          <w:rPr>
            <w:rStyle w:val="Lienhypertexte"/>
            <w:noProof/>
          </w:rPr>
          <w:t>Comment distinguer schématron générique et schématron spécifique ?</w:t>
        </w:r>
        <w:r w:rsidR="006B6169">
          <w:rPr>
            <w:noProof/>
            <w:webHidden/>
          </w:rPr>
          <w:tab/>
        </w:r>
        <w:r w:rsidR="006B6169">
          <w:rPr>
            <w:noProof/>
            <w:webHidden/>
          </w:rPr>
          <w:fldChar w:fldCharType="begin"/>
        </w:r>
        <w:r w:rsidR="006B6169">
          <w:rPr>
            <w:noProof/>
            <w:webHidden/>
          </w:rPr>
          <w:instrText xml:space="preserve"> PAGEREF _Toc123575888 \h </w:instrText>
        </w:r>
        <w:r w:rsidR="006B6169">
          <w:rPr>
            <w:noProof/>
            <w:webHidden/>
          </w:rPr>
        </w:r>
        <w:r w:rsidR="006B6169">
          <w:rPr>
            <w:noProof/>
            <w:webHidden/>
          </w:rPr>
          <w:fldChar w:fldCharType="separate"/>
        </w:r>
        <w:r w:rsidR="006B6169">
          <w:rPr>
            <w:noProof/>
            <w:webHidden/>
          </w:rPr>
          <w:t>23</w:t>
        </w:r>
        <w:r w:rsidR="006B6169">
          <w:rPr>
            <w:noProof/>
            <w:webHidden/>
          </w:rPr>
          <w:fldChar w:fldCharType="end"/>
        </w:r>
      </w:hyperlink>
    </w:p>
    <w:p w14:paraId="31C72B95" w14:textId="528BC8AE" w:rsidR="006B6169" w:rsidRDefault="00000000">
      <w:pPr>
        <w:pStyle w:val="TM3"/>
        <w:rPr>
          <w:rFonts w:asciiTheme="minorHAnsi" w:eastAsiaTheme="minorEastAsia" w:hAnsiTheme="minorHAnsi" w:cstheme="minorBidi"/>
          <w:noProof/>
          <w:lang w:eastAsia="fr-FR" w:bidi="ar-SA"/>
        </w:rPr>
      </w:pPr>
      <w:hyperlink w:anchor="_Toc123575889" w:history="1">
        <w:r w:rsidR="006B6169" w:rsidRPr="005A3C17">
          <w:rPr>
            <w:rStyle w:val="Lienhypertexte"/>
            <w:noProof/>
          </w:rPr>
          <w:t>5.4.2</w:t>
        </w:r>
        <w:r w:rsidR="006B6169">
          <w:rPr>
            <w:rFonts w:asciiTheme="minorHAnsi" w:eastAsiaTheme="minorEastAsia" w:hAnsiTheme="minorHAnsi" w:cstheme="minorBidi"/>
            <w:noProof/>
            <w:lang w:eastAsia="fr-FR" w:bidi="ar-SA"/>
          </w:rPr>
          <w:tab/>
        </w:r>
        <w:r w:rsidR="006B6169" w:rsidRPr="005A3C17">
          <w:rPr>
            <w:rStyle w:val="Lienhypertexte"/>
            <w:noProof/>
          </w:rPr>
          <w:t>Schématrons de JDV spécifiques à l’en-tête</w:t>
        </w:r>
        <w:r w:rsidR="006B6169">
          <w:rPr>
            <w:noProof/>
            <w:webHidden/>
          </w:rPr>
          <w:tab/>
        </w:r>
        <w:r w:rsidR="006B6169">
          <w:rPr>
            <w:noProof/>
            <w:webHidden/>
          </w:rPr>
          <w:fldChar w:fldCharType="begin"/>
        </w:r>
        <w:r w:rsidR="006B6169">
          <w:rPr>
            <w:noProof/>
            <w:webHidden/>
          </w:rPr>
          <w:instrText xml:space="preserve"> PAGEREF _Toc123575889 \h </w:instrText>
        </w:r>
        <w:r w:rsidR="006B6169">
          <w:rPr>
            <w:noProof/>
            <w:webHidden/>
          </w:rPr>
        </w:r>
        <w:r w:rsidR="006B6169">
          <w:rPr>
            <w:noProof/>
            <w:webHidden/>
          </w:rPr>
          <w:fldChar w:fldCharType="separate"/>
        </w:r>
        <w:r w:rsidR="006B6169">
          <w:rPr>
            <w:noProof/>
            <w:webHidden/>
          </w:rPr>
          <w:t>24</w:t>
        </w:r>
        <w:r w:rsidR="006B6169">
          <w:rPr>
            <w:noProof/>
            <w:webHidden/>
          </w:rPr>
          <w:fldChar w:fldCharType="end"/>
        </w:r>
      </w:hyperlink>
    </w:p>
    <w:p w14:paraId="40DFC0AE" w14:textId="0FC3E59B" w:rsidR="006B6169" w:rsidRDefault="00000000">
      <w:pPr>
        <w:pStyle w:val="TM3"/>
        <w:rPr>
          <w:rFonts w:asciiTheme="minorHAnsi" w:eastAsiaTheme="minorEastAsia" w:hAnsiTheme="minorHAnsi" w:cstheme="minorBidi"/>
          <w:noProof/>
          <w:lang w:eastAsia="fr-FR" w:bidi="ar-SA"/>
        </w:rPr>
      </w:pPr>
      <w:hyperlink w:anchor="_Toc123575890" w:history="1">
        <w:r w:rsidR="006B6169" w:rsidRPr="005A3C17">
          <w:rPr>
            <w:rStyle w:val="Lienhypertexte"/>
            <w:noProof/>
          </w:rPr>
          <w:t>5.4.3</w:t>
        </w:r>
        <w:r w:rsidR="006B6169">
          <w:rPr>
            <w:rFonts w:asciiTheme="minorHAnsi" w:eastAsiaTheme="minorEastAsia" w:hAnsiTheme="minorHAnsi" w:cstheme="minorBidi"/>
            <w:noProof/>
            <w:lang w:eastAsia="fr-FR" w:bidi="ar-SA"/>
          </w:rPr>
          <w:tab/>
        </w:r>
        <w:r w:rsidR="006B6169" w:rsidRPr="005A3C17">
          <w:rPr>
            <w:rStyle w:val="Lienhypertexte"/>
            <w:noProof/>
          </w:rPr>
          <w:t>Shématrons de JDV génériques</w:t>
        </w:r>
        <w:r w:rsidR="006B6169">
          <w:rPr>
            <w:noProof/>
            <w:webHidden/>
          </w:rPr>
          <w:tab/>
        </w:r>
        <w:r w:rsidR="006B6169">
          <w:rPr>
            <w:noProof/>
            <w:webHidden/>
          </w:rPr>
          <w:fldChar w:fldCharType="begin"/>
        </w:r>
        <w:r w:rsidR="006B6169">
          <w:rPr>
            <w:noProof/>
            <w:webHidden/>
          </w:rPr>
          <w:instrText xml:space="preserve"> PAGEREF _Toc123575890 \h </w:instrText>
        </w:r>
        <w:r w:rsidR="006B6169">
          <w:rPr>
            <w:noProof/>
            <w:webHidden/>
          </w:rPr>
        </w:r>
        <w:r w:rsidR="006B6169">
          <w:rPr>
            <w:noProof/>
            <w:webHidden/>
          </w:rPr>
          <w:fldChar w:fldCharType="separate"/>
        </w:r>
        <w:r w:rsidR="006B6169">
          <w:rPr>
            <w:noProof/>
            <w:webHidden/>
          </w:rPr>
          <w:t>25</w:t>
        </w:r>
        <w:r w:rsidR="006B6169">
          <w:rPr>
            <w:noProof/>
            <w:webHidden/>
          </w:rPr>
          <w:fldChar w:fldCharType="end"/>
        </w:r>
      </w:hyperlink>
    </w:p>
    <w:p w14:paraId="62EFACF9" w14:textId="2044D98D" w:rsidR="006B6169" w:rsidRDefault="00000000">
      <w:pPr>
        <w:pStyle w:val="TM3"/>
        <w:rPr>
          <w:rFonts w:asciiTheme="minorHAnsi" w:eastAsiaTheme="minorEastAsia" w:hAnsiTheme="minorHAnsi" w:cstheme="minorBidi"/>
          <w:noProof/>
          <w:lang w:eastAsia="fr-FR" w:bidi="ar-SA"/>
        </w:rPr>
      </w:pPr>
      <w:hyperlink w:anchor="_Toc123575891" w:history="1">
        <w:r w:rsidR="006B6169" w:rsidRPr="005A3C17">
          <w:rPr>
            <w:rStyle w:val="Lienhypertexte"/>
            <w:noProof/>
          </w:rPr>
          <w:t>5.4.4</w:t>
        </w:r>
        <w:r w:rsidR="006B6169">
          <w:rPr>
            <w:rFonts w:asciiTheme="minorHAnsi" w:eastAsiaTheme="minorEastAsia" w:hAnsiTheme="minorHAnsi" w:cstheme="minorBidi"/>
            <w:noProof/>
            <w:lang w:eastAsia="fr-FR" w:bidi="ar-SA"/>
          </w:rPr>
          <w:tab/>
        </w:r>
        <w:r w:rsidR="006B6169" w:rsidRPr="005A3C17">
          <w:rPr>
            <w:rStyle w:val="Lienhypertexte"/>
            <w:noProof/>
          </w:rPr>
          <w:t>Shématrons de JDV spécifiques à un volet</w:t>
        </w:r>
        <w:r w:rsidR="006B6169">
          <w:rPr>
            <w:noProof/>
            <w:webHidden/>
          </w:rPr>
          <w:tab/>
        </w:r>
        <w:r w:rsidR="006B6169">
          <w:rPr>
            <w:noProof/>
            <w:webHidden/>
          </w:rPr>
          <w:fldChar w:fldCharType="begin"/>
        </w:r>
        <w:r w:rsidR="006B6169">
          <w:rPr>
            <w:noProof/>
            <w:webHidden/>
          </w:rPr>
          <w:instrText xml:space="preserve"> PAGEREF _Toc123575891 \h </w:instrText>
        </w:r>
        <w:r w:rsidR="006B6169">
          <w:rPr>
            <w:noProof/>
            <w:webHidden/>
          </w:rPr>
        </w:r>
        <w:r w:rsidR="006B6169">
          <w:rPr>
            <w:noProof/>
            <w:webHidden/>
          </w:rPr>
          <w:fldChar w:fldCharType="separate"/>
        </w:r>
        <w:r w:rsidR="006B6169">
          <w:rPr>
            <w:noProof/>
            <w:webHidden/>
          </w:rPr>
          <w:t>26</w:t>
        </w:r>
        <w:r w:rsidR="006B6169">
          <w:rPr>
            <w:noProof/>
            <w:webHidden/>
          </w:rPr>
          <w:fldChar w:fldCharType="end"/>
        </w:r>
      </w:hyperlink>
    </w:p>
    <w:p w14:paraId="1FCBBD87" w14:textId="21D4CF34" w:rsidR="006B6169" w:rsidRDefault="00000000">
      <w:pPr>
        <w:pStyle w:val="TM2"/>
        <w:rPr>
          <w:rFonts w:asciiTheme="minorHAnsi" w:eastAsiaTheme="minorEastAsia" w:hAnsiTheme="minorHAnsi" w:cstheme="minorBidi"/>
          <w:noProof/>
          <w:lang w:eastAsia="fr-FR" w:bidi="ar-SA"/>
        </w:rPr>
      </w:pPr>
      <w:hyperlink w:anchor="_Toc123575892" w:history="1">
        <w:r w:rsidR="006B6169" w:rsidRPr="005A3C17">
          <w:rPr>
            <w:rStyle w:val="Lienhypertexte"/>
            <w:noProof/>
          </w:rPr>
          <w:t>5.5</w:t>
        </w:r>
        <w:r w:rsidR="006B6169">
          <w:rPr>
            <w:rFonts w:asciiTheme="minorHAnsi" w:eastAsiaTheme="minorEastAsia" w:hAnsiTheme="minorHAnsi" w:cstheme="minorBidi"/>
            <w:noProof/>
            <w:lang w:eastAsia="fr-FR" w:bidi="ar-SA"/>
          </w:rPr>
          <w:tab/>
        </w:r>
        <w:r w:rsidR="006B6169" w:rsidRPr="005A3C17">
          <w:rPr>
            <w:rStyle w:val="Lienhypertexte"/>
            <w:noProof/>
          </w:rPr>
          <w:t>Validation sémantique (schématron terminologie.sch)</w:t>
        </w:r>
        <w:r w:rsidR="006B6169">
          <w:rPr>
            <w:noProof/>
            <w:webHidden/>
          </w:rPr>
          <w:tab/>
        </w:r>
        <w:r w:rsidR="006B6169">
          <w:rPr>
            <w:noProof/>
            <w:webHidden/>
          </w:rPr>
          <w:fldChar w:fldCharType="begin"/>
        </w:r>
        <w:r w:rsidR="006B6169">
          <w:rPr>
            <w:noProof/>
            <w:webHidden/>
          </w:rPr>
          <w:instrText xml:space="preserve"> PAGEREF _Toc123575892 \h </w:instrText>
        </w:r>
        <w:r w:rsidR="006B6169">
          <w:rPr>
            <w:noProof/>
            <w:webHidden/>
          </w:rPr>
        </w:r>
        <w:r w:rsidR="006B6169">
          <w:rPr>
            <w:noProof/>
            <w:webHidden/>
          </w:rPr>
          <w:fldChar w:fldCharType="separate"/>
        </w:r>
        <w:r w:rsidR="006B6169">
          <w:rPr>
            <w:noProof/>
            <w:webHidden/>
          </w:rPr>
          <w:t>29</w:t>
        </w:r>
        <w:r w:rsidR="006B6169">
          <w:rPr>
            <w:noProof/>
            <w:webHidden/>
          </w:rPr>
          <w:fldChar w:fldCharType="end"/>
        </w:r>
      </w:hyperlink>
    </w:p>
    <w:p w14:paraId="66329B30" w14:textId="1B026D38" w:rsidR="006B6169" w:rsidRDefault="00000000">
      <w:pPr>
        <w:pStyle w:val="TM3"/>
        <w:rPr>
          <w:rFonts w:asciiTheme="minorHAnsi" w:eastAsiaTheme="minorEastAsia" w:hAnsiTheme="minorHAnsi" w:cstheme="minorBidi"/>
          <w:noProof/>
          <w:lang w:eastAsia="fr-FR" w:bidi="ar-SA"/>
        </w:rPr>
      </w:pPr>
      <w:hyperlink w:anchor="_Toc123575893" w:history="1">
        <w:r w:rsidR="006B6169" w:rsidRPr="005A3C17">
          <w:rPr>
            <w:rStyle w:val="Lienhypertexte"/>
            <w:noProof/>
          </w:rPr>
          <w:t>5.5.1</w:t>
        </w:r>
        <w:r w:rsidR="006B6169">
          <w:rPr>
            <w:rFonts w:asciiTheme="minorHAnsi" w:eastAsiaTheme="minorEastAsia" w:hAnsiTheme="minorHAnsi" w:cstheme="minorBidi"/>
            <w:noProof/>
            <w:lang w:eastAsia="fr-FR" w:bidi="ar-SA"/>
          </w:rPr>
          <w:tab/>
        </w:r>
        <w:r w:rsidR="006B6169" w:rsidRPr="005A3C17">
          <w:rPr>
            <w:rStyle w:val="Lienhypertexte"/>
            <w:noProof/>
          </w:rPr>
          <w:t>Codes à vérifier dans les documents CDA</w:t>
        </w:r>
        <w:r w:rsidR="006B6169">
          <w:rPr>
            <w:noProof/>
            <w:webHidden/>
          </w:rPr>
          <w:tab/>
        </w:r>
        <w:r w:rsidR="006B6169">
          <w:rPr>
            <w:noProof/>
            <w:webHidden/>
          </w:rPr>
          <w:fldChar w:fldCharType="begin"/>
        </w:r>
        <w:r w:rsidR="006B6169">
          <w:rPr>
            <w:noProof/>
            <w:webHidden/>
          </w:rPr>
          <w:instrText xml:space="preserve"> PAGEREF _Toc123575893 \h </w:instrText>
        </w:r>
        <w:r w:rsidR="006B6169">
          <w:rPr>
            <w:noProof/>
            <w:webHidden/>
          </w:rPr>
        </w:r>
        <w:r w:rsidR="006B6169">
          <w:rPr>
            <w:noProof/>
            <w:webHidden/>
          </w:rPr>
          <w:fldChar w:fldCharType="separate"/>
        </w:r>
        <w:r w:rsidR="006B6169">
          <w:rPr>
            <w:noProof/>
            <w:webHidden/>
          </w:rPr>
          <w:t>29</w:t>
        </w:r>
        <w:r w:rsidR="006B6169">
          <w:rPr>
            <w:noProof/>
            <w:webHidden/>
          </w:rPr>
          <w:fldChar w:fldCharType="end"/>
        </w:r>
      </w:hyperlink>
    </w:p>
    <w:p w14:paraId="3E7874A7" w14:textId="57B6315B" w:rsidR="006B6169" w:rsidRDefault="00000000">
      <w:pPr>
        <w:pStyle w:val="TM3"/>
        <w:rPr>
          <w:rFonts w:asciiTheme="minorHAnsi" w:eastAsiaTheme="minorEastAsia" w:hAnsiTheme="minorHAnsi" w:cstheme="minorBidi"/>
          <w:noProof/>
          <w:lang w:eastAsia="fr-FR" w:bidi="ar-SA"/>
        </w:rPr>
      </w:pPr>
      <w:hyperlink w:anchor="_Toc123575894" w:history="1">
        <w:r w:rsidR="006B6169" w:rsidRPr="005A3C17">
          <w:rPr>
            <w:rStyle w:val="Lienhypertexte"/>
            <w:noProof/>
          </w:rPr>
          <w:t>5.5.2</w:t>
        </w:r>
        <w:r w:rsidR="006B6169">
          <w:rPr>
            <w:rFonts w:asciiTheme="minorHAnsi" w:eastAsiaTheme="minorEastAsia" w:hAnsiTheme="minorHAnsi" w:cstheme="minorBidi"/>
            <w:noProof/>
            <w:lang w:eastAsia="fr-FR" w:bidi="ar-SA"/>
          </w:rPr>
          <w:tab/>
        </w:r>
        <w:r w:rsidR="006B6169" w:rsidRPr="005A3C17">
          <w:rPr>
            <w:rStyle w:val="Lienhypertexte"/>
            <w:noProof/>
          </w:rPr>
          <w:t>Fichiers de terminologies</w:t>
        </w:r>
        <w:r w:rsidR="006B6169">
          <w:rPr>
            <w:noProof/>
            <w:webHidden/>
          </w:rPr>
          <w:tab/>
        </w:r>
        <w:r w:rsidR="006B6169">
          <w:rPr>
            <w:noProof/>
            <w:webHidden/>
          </w:rPr>
          <w:fldChar w:fldCharType="begin"/>
        </w:r>
        <w:r w:rsidR="006B6169">
          <w:rPr>
            <w:noProof/>
            <w:webHidden/>
          </w:rPr>
          <w:instrText xml:space="preserve"> PAGEREF _Toc123575894 \h </w:instrText>
        </w:r>
        <w:r w:rsidR="006B6169">
          <w:rPr>
            <w:noProof/>
            <w:webHidden/>
          </w:rPr>
        </w:r>
        <w:r w:rsidR="006B6169">
          <w:rPr>
            <w:noProof/>
            <w:webHidden/>
          </w:rPr>
          <w:fldChar w:fldCharType="separate"/>
        </w:r>
        <w:r w:rsidR="006B6169">
          <w:rPr>
            <w:noProof/>
            <w:webHidden/>
          </w:rPr>
          <w:t>29</w:t>
        </w:r>
        <w:r w:rsidR="006B6169">
          <w:rPr>
            <w:noProof/>
            <w:webHidden/>
          </w:rPr>
          <w:fldChar w:fldCharType="end"/>
        </w:r>
      </w:hyperlink>
    </w:p>
    <w:p w14:paraId="2E1FF9F2" w14:textId="795F9AE7" w:rsidR="006B6169" w:rsidRDefault="00000000">
      <w:pPr>
        <w:pStyle w:val="TM3"/>
        <w:rPr>
          <w:rFonts w:asciiTheme="minorHAnsi" w:eastAsiaTheme="minorEastAsia" w:hAnsiTheme="minorHAnsi" w:cstheme="minorBidi"/>
          <w:noProof/>
          <w:lang w:eastAsia="fr-FR" w:bidi="ar-SA"/>
        </w:rPr>
      </w:pPr>
      <w:hyperlink w:anchor="_Toc123575895" w:history="1">
        <w:r w:rsidR="006B6169" w:rsidRPr="005A3C17">
          <w:rPr>
            <w:rStyle w:val="Lienhypertexte"/>
            <w:noProof/>
          </w:rPr>
          <w:t>5.5.3</w:t>
        </w:r>
        <w:r w:rsidR="006B6169">
          <w:rPr>
            <w:rFonts w:asciiTheme="minorHAnsi" w:eastAsiaTheme="minorEastAsia" w:hAnsiTheme="minorHAnsi" w:cstheme="minorBidi"/>
            <w:noProof/>
            <w:lang w:eastAsia="fr-FR" w:bidi="ar-SA"/>
          </w:rPr>
          <w:tab/>
        </w:r>
        <w:r w:rsidR="006B6169" w:rsidRPr="005A3C17">
          <w:rPr>
            <w:rStyle w:val="Lienhypertexte"/>
            <w:noProof/>
          </w:rPr>
          <w:t>Validation par schématron</w:t>
        </w:r>
        <w:r w:rsidR="006B6169">
          <w:rPr>
            <w:noProof/>
            <w:webHidden/>
          </w:rPr>
          <w:tab/>
        </w:r>
        <w:r w:rsidR="006B6169">
          <w:rPr>
            <w:noProof/>
            <w:webHidden/>
          </w:rPr>
          <w:fldChar w:fldCharType="begin"/>
        </w:r>
        <w:r w:rsidR="006B6169">
          <w:rPr>
            <w:noProof/>
            <w:webHidden/>
          </w:rPr>
          <w:instrText xml:space="preserve"> PAGEREF _Toc123575895 \h </w:instrText>
        </w:r>
        <w:r w:rsidR="006B6169">
          <w:rPr>
            <w:noProof/>
            <w:webHidden/>
          </w:rPr>
        </w:r>
        <w:r w:rsidR="006B6169">
          <w:rPr>
            <w:noProof/>
            <w:webHidden/>
          </w:rPr>
          <w:fldChar w:fldCharType="separate"/>
        </w:r>
        <w:r w:rsidR="006B6169">
          <w:rPr>
            <w:noProof/>
            <w:webHidden/>
          </w:rPr>
          <w:t>29</w:t>
        </w:r>
        <w:r w:rsidR="006B6169">
          <w:rPr>
            <w:noProof/>
            <w:webHidden/>
          </w:rPr>
          <w:fldChar w:fldCharType="end"/>
        </w:r>
      </w:hyperlink>
    </w:p>
    <w:p w14:paraId="1BC47323" w14:textId="579C1828" w:rsidR="006B6169" w:rsidRDefault="00000000">
      <w:pPr>
        <w:pStyle w:val="TM1"/>
        <w:rPr>
          <w:rFonts w:asciiTheme="minorHAnsi" w:eastAsiaTheme="minorEastAsia" w:hAnsiTheme="minorHAnsi" w:cstheme="minorBidi"/>
          <w:noProof/>
          <w:lang w:eastAsia="fr-FR" w:bidi="ar-SA"/>
        </w:rPr>
      </w:pPr>
      <w:hyperlink w:anchor="_Toc123575896" w:history="1">
        <w:r w:rsidR="006B6169" w:rsidRPr="005A3C17">
          <w:rPr>
            <w:rStyle w:val="Lienhypertexte"/>
            <w:noProof/>
          </w:rPr>
          <w:t>6</w:t>
        </w:r>
        <w:r w:rsidR="006B6169">
          <w:rPr>
            <w:rFonts w:asciiTheme="minorHAnsi" w:eastAsiaTheme="minorEastAsia" w:hAnsiTheme="minorHAnsi" w:cstheme="minorBidi"/>
            <w:noProof/>
            <w:lang w:eastAsia="fr-FR" w:bidi="ar-SA"/>
          </w:rPr>
          <w:tab/>
        </w:r>
        <w:r w:rsidR="006B6169" w:rsidRPr="005A3C17">
          <w:rPr>
            <w:rStyle w:val="Lienhypertexte"/>
            <w:noProof/>
          </w:rPr>
          <w:t>Procédure pour vérifier un document CDA</w:t>
        </w:r>
        <w:r w:rsidR="006B6169">
          <w:rPr>
            <w:noProof/>
            <w:webHidden/>
          </w:rPr>
          <w:tab/>
        </w:r>
        <w:r w:rsidR="006B6169">
          <w:rPr>
            <w:noProof/>
            <w:webHidden/>
          </w:rPr>
          <w:fldChar w:fldCharType="begin"/>
        </w:r>
        <w:r w:rsidR="006B6169">
          <w:rPr>
            <w:noProof/>
            <w:webHidden/>
          </w:rPr>
          <w:instrText xml:space="preserve"> PAGEREF _Toc123575896 \h </w:instrText>
        </w:r>
        <w:r w:rsidR="006B6169">
          <w:rPr>
            <w:noProof/>
            <w:webHidden/>
          </w:rPr>
        </w:r>
        <w:r w:rsidR="006B6169">
          <w:rPr>
            <w:noProof/>
            <w:webHidden/>
          </w:rPr>
          <w:fldChar w:fldCharType="separate"/>
        </w:r>
        <w:r w:rsidR="006B6169">
          <w:rPr>
            <w:noProof/>
            <w:webHidden/>
          </w:rPr>
          <w:t>31</w:t>
        </w:r>
        <w:r w:rsidR="006B6169">
          <w:rPr>
            <w:noProof/>
            <w:webHidden/>
          </w:rPr>
          <w:fldChar w:fldCharType="end"/>
        </w:r>
      </w:hyperlink>
    </w:p>
    <w:p w14:paraId="5A81BE5C" w14:textId="39DEF397" w:rsidR="006B6169" w:rsidRDefault="00000000">
      <w:pPr>
        <w:pStyle w:val="TM2"/>
        <w:rPr>
          <w:rFonts w:asciiTheme="minorHAnsi" w:eastAsiaTheme="minorEastAsia" w:hAnsiTheme="minorHAnsi" w:cstheme="minorBidi"/>
          <w:noProof/>
          <w:lang w:eastAsia="fr-FR" w:bidi="ar-SA"/>
        </w:rPr>
      </w:pPr>
      <w:hyperlink w:anchor="_Toc123575897" w:history="1">
        <w:r w:rsidR="006B6169" w:rsidRPr="005A3C17">
          <w:rPr>
            <w:rStyle w:val="Lienhypertexte"/>
            <w:noProof/>
          </w:rPr>
          <w:t>6.1</w:t>
        </w:r>
        <w:r w:rsidR="006B6169">
          <w:rPr>
            <w:rFonts w:asciiTheme="minorHAnsi" w:eastAsiaTheme="minorEastAsia" w:hAnsiTheme="minorHAnsi" w:cstheme="minorBidi"/>
            <w:noProof/>
            <w:lang w:eastAsia="fr-FR" w:bidi="ar-SA"/>
          </w:rPr>
          <w:tab/>
        </w:r>
        <w:r w:rsidR="006B6169" w:rsidRPr="005A3C17">
          <w:rPr>
            <w:rStyle w:val="Lienhypertexte"/>
            <w:noProof/>
          </w:rPr>
          <w:t>Sélection du fichier CDA à tester et du schématron correspondant</w:t>
        </w:r>
        <w:r w:rsidR="006B6169">
          <w:rPr>
            <w:noProof/>
            <w:webHidden/>
          </w:rPr>
          <w:tab/>
        </w:r>
        <w:r w:rsidR="006B6169">
          <w:rPr>
            <w:noProof/>
            <w:webHidden/>
          </w:rPr>
          <w:fldChar w:fldCharType="begin"/>
        </w:r>
        <w:r w:rsidR="006B6169">
          <w:rPr>
            <w:noProof/>
            <w:webHidden/>
          </w:rPr>
          <w:instrText xml:space="preserve"> PAGEREF _Toc123575897 \h </w:instrText>
        </w:r>
        <w:r w:rsidR="006B6169">
          <w:rPr>
            <w:noProof/>
            <w:webHidden/>
          </w:rPr>
        </w:r>
        <w:r w:rsidR="006B6169">
          <w:rPr>
            <w:noProof/>
            <w:webHidden/>
          </w:rPr>
          <w:fldChar w:fldCharType="separate"/>
        </w:r>
        <w:r w:rsidR="006B6169">
          <w:rPr>
            <w:noProof/>
            <w:webHidden/>
          </w:rPr>
          <w:t>31</w:t>
        </w:r>
        <w:r w:rsidR="006B6169">
          <w:rPr>
            <w:noProof/>
            <w:webHidden/>
          </w:rPr>
          <w:fldChar w:fldCharType="end"/>
        </w:r>
      </w:hyperlink>
    </w:p>
    <w:p w14:paraId="3E70B58D" w14:textId="16F79860" w:rsidR="006B6169" w:rsidRDefault="00000000">
      <w:pPr>
        <w:pStyle w:val="TM2"/>
        <w:rPr>
          <w:rFonts w:asciiTheme="minorHAnsi" w:eastAsiaTheme="minorEastAsia" w:hAnsiTheme="minorHAnsi" w:cstheme="minorBidi"/>
          <w:noProof/>
          <w:lang w:eastAsia="fr-FR" w:bidi="ar-SA"/>
        </w:rPr>
      </w:pPr>
      <w:hyperlink w:anchor="_Toc123575898" w:history="1">
        <w:r w:rsidR="006B6169" w:rsidRPr="005A3C17">
          <w:rPr>
            <w:rStyle w:val="Lienhypertexte"/>
            <w:noProof/>
          </w:rPr>
          <w:t>6.2</w:t>
        </w:r>
        <w:r w:rsidR="006B6169">
          <w:rPr>
            <w:rFonts w:asciiTheme="minorHAnsi" w:eastAsiaTheme="minorEastAsia" w:hAnsiTheme="minorHAnsi" w:cstheme="minorBidi"/>
            <w:noProof/>
            <w:lang w:eastAsia="fr-FR" w:bidi="ar-SA"/>
          </w:rPr>
          <w:tab/>
        </w:r>
        <w:r w:rsidR="006B6169" w:rsidRPr="005A3C17">
          <w:rPr>
            <w:rStyle w:val="Lienhypertexte"/>
            <w:noProof/>
          </w:rPr>
          <w:t>Lancement de la procédure de vérification de conformité du fichier CDA</w:t>
        </w:r>
        <w:r w:rsidR="006B6169">
          <w:rPr>
            <w:noProof/>
            <w:webHidden/>
          </w:rPr>
          <w:tab/>
        </w:r>
        <w:r w:rsidR="006B6169">
          <w:rPr>
            <w:noProof/>
            <w:webHidden/>
          </w:rPr>
          <w:fldChar w:fldCharType="begin"/>
        </w:r>
        <w:r w:rsidR="006B6169">
          <w:rPr>
            <w:noProof/>
            <w:webHidden/>
          </w:rPr>
          <w:instrText xml:space="preserve"> PAGEREF _Toc123575898 \h </w:instrText>
        </w:r>
        <w:r w:rsidR="006B6169">
          <w:rPr>
            <w:noProof/>
            <w:webHidden/>
          </w:rPr>
        </w:r>
        <w:r w:rsidR="006B6169">
          <w:rPr>
            <w:noProof/>
            <w:webHidden/>
          </w:rPr>
          <w:fldChar w:fldCharType="separate"/>
        </w:r>
        <w:r w:rsidR="006B6169">
          <w:rPr>
            <w:noProof/>
            <w:webHidden/>
          </w:rPr>
          <w:t>32</w:t>
        </w:r>
        <w:r w:rsidR="006B6169">
          <w:rPr>
            <w:noProof/>
            <w:webHidden/>
          </w:rPr>
          <w:fldChar w:fldCharType="end"/>
        </w:r>
      </w:hyperlink>
    </w:p>
    <w:p w14:paraId="04F1ABCE" w14:textId="5A88DB21" w:rsidR="006B6169" w:rsidRDefault="00000000">
      <w:pPr>
        <w:pStyle w:val="TM2"/>
        <w:rPr>
          <w:rFonts w:asciiTheme="minorHAnsi" w:eastAsiaTheme="minorEastAsia" w:hAnsiTheme="minorHAnsi" w:cstheme="minorBidi"/>
          <w:noProof/>
          <w:lang w:eastAsia="fr-FR" w:bidi="ar-SA"/>
        </w:rPr>
      </w:pPr>
      <w:hyperlink w:anchor="_Toc123575899" w:history="1">
        <w:r w:rsidR="006B6169" w:rsidRPr="005A3C17">
          <w:rPr>
            <w:rStyle w:val="Lienhypertexte"/>
            <w:noProof/>
          </w:rPr>
          <w:t>6.3</w:t>
        </w:r>
        <w:r w:rsidR="006B6169">
          <w:rPr>
            <w:rFonts w:asciiTheme="minorHAnsi" w:eastAsiaTheme="minorEastAsia" w:hAnsiTheme="minorHAnsi" w:cstheme="minorBidi"/>
            <w:noProof/>
            <w:lang w:eastAsia="fr-FR" w:bidi="ar-SA"/>
          </w:rPr>
          <w:tab/>
        </w:r>
        <w:r w:rsidR="006B6169" w:rsidRPr="005A3C17">
          <w:rPr>
            <w:rStyle w:val="Lienhypertexte"/>
            <w:noProof/>
          </w:rPr>
          <w:t>Visualisation des rapports de conformité</w:t>
        </w:r>
        <w:r w:rsidR="006B6169">
          <w:rPr>
            <w:noProof/>
            <w:webHidden/>
          </w:rPr>
          <w:tab/>
        </w:r>
        <w:r w:rsidR="006B6169">
          <w:rPr>
            <w:noProof/>
            <w:webHidden/>
          </w:rPr>
          <w:fldChar w:fldCharType="begin"/>
        </w:r>
        <w:r w:rsidR="006B6169">
          <w:rPr>
            <w:noProof/>
            <w:webHidden/>
          </w:rPr>
          <w:instrText xml:space="preserve"> PAGEREF _Toc123575899 \h </w:instrText>
        </w:r>
        <w:r w:rsidR="006B6169">
          <w:rPr>
            <w:noProof/>
            <w:webHidden/>
          </w:rPr>
        </w:r>
        <w:r w:rsidR="006B6169">
          <w:rPr>
            <w:noProof/>
            <w:webHidden/>
          </w:rPr>
          <w:fldChar w:fldCharType="separate"/>
        </w:r>
        <w:r w:rsidR="006B6169">
          <w:rPr>
            <w:noProof/>
            <w:webHidden/>
          </w:rPr>
          <w:t>33</w:t>
        </w:r>
        <w:r w:rsidR="006B6169">
          <w:rPr>
            <w:noProof/>
            <w:webHidden/>
          </w:rPr>
          <w:fldChar w:fldCharType="end"/>
        </w:r>
      </w:hyperlink>
    </w:p>
    <w:p w14:paraId="4658BF8C" w14:textId="7C6CFB98" w:rsidR="006B6169" w:rsidRDefault="00000000">
      <w:pPr>
        <w:pStyle w:val="TM1"/>
        <w:rPr>
          <w:rFonts w:asciiTheme="minorHAnsi" w:eastAsiaTheme="minorEastAsia" w:hAnsiTheme="minorHAnsi" w:cstheme="minorBidi"/>
          <w:noProof/>
          <w:lang w:eastAsia="fr-FR" w:bidi="ar-SA"/>
        </w:rPr>
      </w:pPr>
      <w:hyperlink w:anchor="_Toc123575900" w:history="1">
        <w:r w:rsidR="006B6169" w:rsidRPr="005A3C17">
          <w:rPr>
            <w:rStyle w:val="Lienhypertexte"/>
            <w:noProof/>
          </w:rPr>
          <w:t>7</w:t>
        </w:r>
        <w:r w:rsidR="006B6169">
          <w:rPr>
            <w:rFonts w:asciiTheme="minorHAnsi" w:eastAsiaTheme="minorEastAsia" w:hAnsiTheme="minorHAnsi" w:cstheme="minorBidi"/>
            <w:noProof/>
            <w:lang w:eastAsia="fr-FR" w:bidi="ar-SA"/>
          </w:rPr>
          <w:tab/>
        </w:r>
        <w:r w:rsidR="006B6169" w:rsidRPr="005A3C17">
          <w:rPr>
            <w:rStyle w:val="Lienhypertexte"/>
            <w:noProof/>
          </w:rPr>
          <w:t>Historique des évolutions</w:t>
        </w:r>
        <w:r w:rsidR="006B6169">
          <w:rPr>
            <w:noProof/>
            <w:webHidden/>
          </w:rPr>
          <w:tab/>
        </w:r>
        <w:r w:rsidR="006B6169">
          <w:rPr>
            <w:noProof/>
            <w:webHidden/>
          </w:rPr>
          <w:fldChar w:fldCharType="begin"/>
        </w:r>
        <w:r w:rsidR="006B6169">
          <w:rPr>
            <w:noProof/>
            <w:webHidden/>
          </w:rPr>
          <w:instrText xml:space="preserve"> PAGEREF _Toc123575900 \h </w:instrText>
        </w:r>
        <w:r w:rsidR="006B6169">
          <w:rPr>
            <w:noProof/>
            <w:webHidden/>
          </w:rPr>
        </w:r>
        <w:r w:rsidR="006B6169">
          <w:rPr>
            <w:noProof/>
            <w:webHidden/>
          </w:rPr>
          <w:fldChar w:fldCharType="separate"/>
        </w:r>
        <w:r w:rsidR="006B6169">
          <w:rPr>
            <w:noProof/>
            <w:webHidden/>
          </w:rPr>
          <w:t>34</w:t>
        </w:r>
        <w:r w:rsidR="006B6169">
          <w:rPr>
            <w:noProof/>
            <w:webHidden/>
          </w:rPr>
          <w:fldChar w:fldCharType="end"/>
        </w:r>
      </w:hyperlink>
    </w:p>
    <w:p w14:paraId="45A7C3A3" w14:textId="55B94329"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23575857"/>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r w:rsidR="00D351DF" w:rsidRPr="00857596">
        <w:rPr>
          <w:rFonts w:asciiTheme="minorHAnsi" w:hAnsiTheme="minorHAnsi" w:cstheme="minorHAnsi"/>
          <w:b/>
          <w:i/>
          <w:sz w:val="20"/>
          <w:szCs w:val="20"/>
        </w:rPr>
        <w:t>testContenuCDA</w:t>
      </w:r>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23575858"/>
      <w:r w:rsidRPr="008B5193">
        <w:t>Récupération de l’outil testContenuCDA</w:t>
      </w:r>
      <w:bookmarkEnd w:id="3"/>
    </w:p>
    <w:p w14:paraId="051014F0" w14:textId="5A979CB0"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testContenuCDA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sur Github</w:t>
      </w:r>
      <w:r w:rsidR="007414A0" w:rsidRPr="00857596">
        <w:rPr>
          <w:rFonts w:asciiTheme="minorHAnsi" w:hAnsiTheme="minorHAnsi" w:cstheme="minorHAnsi"/>
          <w:sz w:val="20"/>
          <w:szCs w:val="20"/>
        </w:rPr>
        <w:t xml:space="preserve"> : </w:t>
      </w:r>
      <w:hyperlink r:id="rId10" w:history="1">
        <w:r w:rsidR="00F616CD" w:rsidRPr="00857596">
          <w:rPr>
            <w:rStyle w:val="Lienhypertexte"/>
            <w:rFonts w:asciiTheme="minorHAnsi" w:hAnsiTheme="minorHAnsi" w:cstheme="minorHAnsi"/>
            <w:sz w:val="20"/>
            <w:szCs w:val="20"/>
          </w:rPr>
          <w:t>https://github.com/ansforge/TestContenuCDA</w:t>
        </w:r>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511D3F99" w14:textId="77777777" w:rsidR="00F01DCD" w:rsidRPr="00E814FD" w:rsidRDefault="00F01DCD" w:rsidP="00F01DCD">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46A54C08" wp14:editId="4E62A2C0">
            <wp:extent cx="5760720" cy="2948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48940"/>
                    </a:xfrm>
                    <a:prstGeom prst="rect">
                      <a:avLst/>
                    </a:prstGeom>
                  </pic:spPr>
                </pic:pic>
              </a:graphicData>
            </a:graphic>
          </wp:inline>
        </w:drawing>
      </w:r>
    </w:p>
    <w:p w14:paraId="3DB56407" w14:textId="72CB40F9" w:rsidR="00E12D5A" w:rsidRPr="00857596" w:rsidRDefault="00E12D5A" w:rsidP="008E0992">
      <w:pPr>
        <w:rPr>
          <w:rFonts w:asciiTheme="minorHAnsi" w:hAnsiTheme="minorHAnsi" w:cstheme="minorHAnsi"/>
          <w:sz w:val="20"/>
          <w:szCs w:val="20"/>
        </w:rPr>
      </w:pP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23575859"/>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sz w:val="20"/>
          <w:szCs w:val="20"/>
        </w:rPr>
        <w:t xml:space="preserve">testContenuCDA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23575860"/>
      <w:r w:rsidRPr="008B5193">
        <w:lastRenderedPageBreak/>
        <w:t>Contenu du répertoire testContenuCDA</w:t>
      </w:r>
      <w:bookmarkEnd w:id="5"/>
    </w:p>
    <w:p w14:paraId="6D96FF8A" w14:textId="77777777" w:rsidR="00780452" w:rsidRPr="00857596" w:rsidRDefault="00244EB1" w:rsidP="00857596">
      <w:pPr>
        <w:pStyle w:val="Titre2"/>
      </w:pPr>
      <w:bookmarkStart w:id="6" w:name="_Toc123575861"/>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i/>
          <w:sz w:val="20"/>
          <w:szCs w:val="20"/>
        </w:rPr>
        <w:t>testContenuCDA</w:t>
      </w:r>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windows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r w:rsidRPr="00857596">
        <w:rPr>
          <w:rFonts w:asciiTheme="minorHAnsi" w:hAnsiTheme="minorHAnsi" w:cstheme="minorHAnsi"/>
          <w:b/>
          <w:i/>
          <w:color w:val="0070C0"/>
          <w:sz w:val="20"/>
          <w:szCs w:val="20"/>
        </w:rPr>
        <w:t>testContenuCDA</w:t>
      </w:r>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r w:rsidR="0044425A" w:rsidRPr="00857596">
        <w:rPr>
          <w:rFonts w:asciiTheme="minorHAnsi" w:hAnsiTheme="minorHAnsi" w:cstheme="minorHAnsi"/>
          <w:bCs/>
          <w:sz w:val="20"/>
          <w:szCs w:val="20"/>
        </w:rPr>
        <w:t>ExemplesCDA</w:t>
      </w:r>
      <w:r w:rsidRPr="00857596">
        <w:rPr>
          <w:rFonts w:asciiTheme="minorHAnsi" w:hAnsiTheme="minorHAnsi" w:cstheme="minorHAnsi"/>
          <w:b/>
          <w:color w:val="0070C0"/>
          <w:sz w:val="20"/>
          <w:szCs w:val="20"/>
        </w:rPr>
        <w:t>.</w:t>
      </w:r>
    </w:p>
    <w:p w14:paraId="44F8AF5B" w14:textId="30F335D7" w:rsidR="00001FDF" w:rsidRPr="00857596" w:rsidRDefault="00001FDF" w:rsidP="00001FDF">
      <w:pPr>
        <w:rPr>
          <w:rFonts w:asciiTheme="minorHAnsi" w:hAnsiTheme="minorHAnsi" w:cstheme="minorHAnsi"/>
          <w:sz w:val="20"/>
          <w:szCs w:val="20"/>
        </w:rPr>
      </w:pP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23575862"/>
      <w:r w:rsidRPr="00857596">
        <w:t>Répertoire ExemplesCDA</w:t>
      </w:r>
      <w:bookmarkEnd w:id="7"/>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2C4B4560" w14:textId="77777777" w:rsidR="00B7044A"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Ils</w:t>
      </w:r>
      <w:r w:rsidR="002401DE" w:rsidRPr="00857596">
        <w:rPr>
          <w:rFonts w:asciiTheme="minorHAnsi" w:hAnsiTheme="minorHAnsi" w:cstheme="minorHAnsi"/>
          <w:sz w:val="20"/>
          <w:szCs w:val="20"/>
        </w:rPr>
        <w:t xml:space="preserve"> </w:t>
      </w:r>
      <w:r w:rsidR="00B7044A" w:rsidRPr="00857596">
        <w:rPr>
          <w:rFonts w:asciiTheme="minorHAnsi" w:hAnsiTheme="minorHAnsi" w:cstheme="minorHAnsi"/>
          <w:sz w:val="20"/>
          <w:szCs w:val="20"/>
        </w:rPr>
        <w:t xml:space="preserve">sont visualisables dans un navigateur web, soit à l’aide de la feuille de style par défaut </w:t>
      </w:r>
      <w:r w:rsidR="00B7044A" w:rsidRPr="00857596">
        <w:rPr>
          <w:rFonts w:asciiTheme="minorHAnsi" w:hAnsiTheme="minorHAnsi" w:cstheme="minorHAnsi"/>
          <w:i/>
          <w:sz w:val="20"/>
          <w:szCs w:val="20"/>
        </w:rPr>
        <w:t>cda_asip.xsl</w:t>
      </w:r>
      <w:r w:rsidR="00B7044A" w:rsidRPr="00857596">
        <w:rPr>
          <w:rFonts w:asciiTheme="minorHAnsi" w:hAnsiTheme="minorHAnsi" w:cstheme="minorHAnsi"/>
          <w:sz w:val="20"/>
          <w:szCs w:val="20"/>
        </w:rPr>
        <w:t xml:space="preserve">, soit avec leur propre feuille de style pour </w:t>
      </w:r>
      <w:r w:rsidR="00B668E0" w:rsidRPr="00857596">
        <w:rPr>
          <w:rFonts w:asciiTheme="minorHAnsi" w:hAnsiTheme="minorHAnsi" w:cstheme="minorHAnsi"/>
          <w:sz w:val="20"/>
          <w:szCs w:val="20"/>
        </w:rPr>
        <w:t>les exemples auto-présentables.</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r w:rsidR="00F50D01" w:rsidRPr="00857596">
        <w:rPr>
          <w:rFonts w:asciiTheme="minorHAnsi" w:hAnsiTheme="minorHAnsi" w:cstheme="minorHAnsi"/>
          <w:bCs/>
          <w:sz w:val="20"/>
          <w:szCs w:val="20"/>
        </w:rPr>
        <w:t>ExemplesCDA</w:t>
      </w:r>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857596">
          <w:rPr>
            <w:rStyle w:val="Lienhypertexte"/>
            <w:rFonts w:asciiTheme="minorHAnsi" w:hAnsiTheme="minorHAnsi" w:cstheme="minorHAnsi"/>
            <w:color w:val="196FAA"/>
            <w:sz w:val="20"/>
            <w:szCs w:val="20"/>
            <w:shd w:val="clear" w:color="auto" w:fill="FFFFFF"/>
          </w:rPr>
          <w:t>ci-sis@esante.gouv.fr</w:t>
        </w:r>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76514F91" w14:textId="77777777" w:rsidR="00A55AEA" w:rsidRPr="00E814FD" w:rsidRDefault="00A55AEA" w:rsidP="000D5C45">
      <w:pPr>
        <w:rPr>
          <w:rFonts w:asciiTheme="minorHAnsi" w:hAnsiTheme="minorHAnsi" w:cstheme="minorHAnsi"/>
          <w:sz w:val="18"/>
          <w:szCs w:val="18"/>
        </w:rPr>
      </w:pPr>
    </w:p>
    <w:p w14:paraId="366EF76E" w14:textId="77777777" w:rsidR="000D5C45" w:rsidRPr="00857596" w:rsidRDefault="000D5C45" w:rsidP="00857596">
      <w:pPr>
        <w:pStyle w:val="Titre2"/>
      </w:pPr>
      <w:bookmarkStart w:id="8" w:name="_Toc123575863"/>
      <w:r w:rsidRPr="00857596">
        <w:t>Répertoire FeuilleDeStyle</w:t>
      </w:r>
      <w:bookmarkEnd w:id="8"/>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6B58511" w14:textId="77777777" w:rsidR="00154B28" w:rsidRPr="00857596" w:rsidRDefault="00154B28">
      <w:pPr>
        <w:numPr>
          <w:ilvl w:val="0"/>
          <w:numId w:val="45"/>
        </w:numPr>
        <w:spacing w:before="60" w:after="100" w:afterAutospacing="1"/>
        <w:jc w:val="left"/>
        <w:rPr>
          <w:rFonts w:asciiTheme="minorHAnsi" w:hAnsiTheme="minorHAnsi" w:cstheme="minorHAnsi"/>
          <w:sz w:val="20"/>
          <w:szCs w:val="20"/>
          <w:lang w:val="en-US"/>
        </w:rPr>
      </w:pPr>
      <w:r w:rsidRPr="00857596">
        <w:rPr>
          <w:rFonts w:asciiTheme="minorHAnsi" w:hAnsiTheme="minorHAnsi" w:cstheme="minorHAnsi"/>
          <w:b/>
          <w:bCs/>
          <w:sz w:val="20"/>
          <w:szCs w:val="20"/>
          <w:shd w:val="clear" w:color="auto" w:fill="F6F8FA"/>
        </w:rPr>
        <w:t>cda.css</w:t>
      </w:r>
      <w:r w:rsidRPr="00857596">
        <w:rPr>
          <w:rFonts w:asciiTheme="minorHAnsi" w:hAnsiTheme="minorHAnsi" w:cstheme="minorHAnsi"/>
          <w:sz w:val="20"/>
          <w:szCs w:val="20"/>
        </w:rPr>
        <w:t> : fichier css</w:t>
      </w:r>
    </w:p>
    <w:p w14:paraId="44597CB1" w14:textId="4B747680" w:rsidR="0007683C" w:rsidRPr="00857596" w:rsidRDefault="0007683C">
      <w:pPr>
        <w:numPr>
          <w:ilvl w:val="0"/>
          <w:numId w:val="45"/>
        </w:numPr>
        <w:spacing w:before="100" w:beforeAutospacing="1"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cda_asip.xsl</w:t>
      </w:r>
      <w:r w:rsidRPr="00857596">
        <w:rPr>
          <w:rFonts w:asciiTheme="minorHAnsi" w:hAnsiTheme="minorHAnsi" w:cstheme="minorHAnsi"/>
          <w:sz w:val="20"/>
          <w:szCs w:val="20"/>
        </w:rPr>
        <w:t xml:space="preserve"> : Feuille de style - fichier principal</w:t>
      </w:r>
    </w:p>
    <w:p w14:paraId="527B75D1" w14:textId="77777777" w:rsidR="00154B28" w:rsidRPr="00857596" w:rsidRDefault="00154B28">
      <w:pPr>
        <w:numPr>
          <w:ilvl w:val="0"/>
          <w:numId w:val="45"/>
        </w:numPr>
        <w:spacing w:before="60"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rPr>
        <w:t>cda_l10n.xml</w:t>
      </w:r>
      <w:r w:rsidRPr="00857596">
        <w:rPr>
          <w:rFonts w:asciiTheme="minorHAnsi" w:hAnsiTheme="minorHAnsi" w:cstheme="minorHAnsi"/>
          <w:sz w:val="20"/>
          <w:szCs w:val="20"/>
        </w:rPr>
        <w:t xml:space="preserve"> : Fichier contenant les traductions des termes en plusieurs langues.</w:t>
      </w:r>
    </w:p>
    <w:p w14:paraId="6563B41B" w14:textId="77777777" w:rsidR="00154B28" w:rsidRPr="00857596" w:rsidRDefault="00154B28">
      <w:pPr>
        <w:numPr>
          <w:ilvl w:val="0"/>
          <w:numId w:val="45"/>
        </w:numPr>
        <w:spacing w:before="60" w:after="100" w:afterAutospacing="1"/>
        <w:jc w:val="left"/>
        <w:rPr>
          <w:rFonts w:asciiTheme="minorHAnsi" w:hAnsiTheme="minorHAnsi" w:cstheme="minorHAnsi"/>
          <w:sz w:val="20"/>
          <w:szCs w:val="20"/>
          <w:lang w:val="de-DE"/>
        </w:rPr>
      </w:pPr>
      <w:r w:rsidRPr="00857596">
        <w:rPr>
          <w:rFonts w:asciiTheme="minorHAnsi" w:hAnsiTheme="minorHAnsi" w:cstheme="minorHAnsi"/>
          <w:b/>
          <w:bCs/>
          <w:sz w:val="20"/>
          <w:szCs w:val="20"/>
          <w:shd w:val="clear" w:color="auto" w:fill="F6F8FA"/>
          <w:lang w:val="de-DE"/>
        </w:rPr>
        <w:t>cda_l10n.xsd</w:t>
      </w:r>
      <w:r w:rsidRPr="00857596">
        <w:rPr>
          <w:rFonts w:asciiTheme="minorHAnsi" w:hAnsiTheme="minorHAnsi" w:cstheme="minorHAnsi"/>
          <w:sz w:val="20"/>
          <w:szCs w:val="20"/>
          <w:lang w:val="de-DE"/>
        </w:rPr>
        <w:t xml:space="preserve"> : Schema relatif à </w:t>
      </w:r>
      <w:r w:rsidRPr="00857596">
        <w:rPr>
          <w:rFonts w:asciiTheme="minorHAnsi" w:hAnsiTheme="minorHAnsi" w:cstheme="minorHAnsi"/>
          <w:sz w:val="20"/>
          <w:szCs w:val="20"/>
        </w:rPr>
        <w:t>cda_l10n.xml</w:t>
      </w:r>
    </w:p>
    <w:p w14:paraId="3B1E27A7" w14:textId="77777777" w:rsidR="00615959" w:rsidRPr="00857596" w:rsidRDefault="00615959">
      <w:pPr>
        <w:numPr>
          <w:ilvl w:val="0"/>
          <w:numId w:val="45"/>
        </w:numPr>
        <w:spacing w:before="100" w:beforeAutospacing="1"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cda_l10n.xsl</w:t>
      </w:r>
      <w:r w:rsidRPr="00857596">
        <w:rPr>
          <w:rFonts w:asciiTheme="minorHAnsi" w:hAnsiTheme="minorHAnsi" w:cstheme="minorHAnsi"/>
          <w:sz w:val="20"/>
          <w:szCs w:val="20"/>
        </w:rPr>
        <w:t xml:space="preserve"> : Feuille de style pour cda_l10n.xml </w:t>
      </w:r>
    </w:p>
    <w:p w14:paraId="381165B2" w14:textId="7CC5CEE4" w:rsidR="0007683C" w:rsidRPr="00857596" w:rsidRDefault="0007683C">
      <w:pPr>
        <w:numPr>
          <w:ilvl w:val="0"/>
          <w:numId w:val="45"/>
        </w:numPr>
        <w:spacing w:before="100" w:beforeAutospacing="1" w:after="100" w:afterAutospacing="1"/>
        <w:jc w:val="left"/>
        <w:rPr>
          <w:rFonts w:asciiTheme="minorHAnsi" w:hAnsiTheme="minorHAnsi" w:cstheme="minorHAnsi"/>
          <w:sz w:val="20"/>
          <w:szCs w:val="20"/>
        </w:rPr>
      </w:pPr>
      <w:r w:rsidRPr="00857596">
        <w:rPr>
          <w:rFonts w:asciiTheme="minorHAnsi" w:eastAsiaTheme="majorEastAsia" w:hAnsiTheme="minorHAnsi" w:cstheme="minorHAnsi"/>
          <w:b/>
          <w:bCs/>
          <w:sz w:val="20"/>
          <w:szCs w:val="20"/>
          <w:shd w:val="clear" w:color="auto" w:fill="F6F8FA"/>
        </w:rPr>
        <w:t>CDAHeaderToXDM.xsl</w:t>
      </w:r>
      <w:r w:rsidRPr="00857596">
        <w:rPr>
          <w:rFonts w:asciiTheme="minorHAnsi" w:hAnsiTheme="minorHAnsi" w:cstheme="minorHAnsi"/>
          <w:b/>
          <w:bCs/>
          <w:sz w:val="20"/>
          <w:szCs w:val="20"/>
        </w:rPr>
        <w:t xml:space="preserve"> </w:t>
      </w:r>
      <w:r w:rsidRPr="00857596">
        <w:rPr>
          <w:rFonts w:asciiTheme="minorHAnsi" w:hAnsiTheme="minorHAnsi" w:cstheme="minorHAnsi"/>
          <w:sz w:val="20"/>
          <w:szCs w:val="20"/>
        </w:rPr>
        <w:t xml:space="preserve">: Feuille de style xslt rédigée par l’ANS dans le but de générer un document de metatada xml </w:t>
      </w:r>
      <w:r w:rsidRPr="00857596">
        <w:rPr>
          <w:rFonts w:asciiTheme="minorHAnsi" w:hAnsiTheme="minorHAnsi" w:cstheme="minorHAnsi"/>
          <w:sz w:val="20"/>
          <w:szCs w:val="20"/>
          <w:lang w:eastAsia="fr-FR"/>
        </w:rPr>
        <w:t>qui réponde aux exigences du profil XDM</w:t>
      </w:r>
    </w:p>
    <w:p w14:paraId="2587BA5B" w14:textId="25908F3A" w:rsidR="0007683C" w:rsidRPr="00857596" w:rsidRDefault="0007683C">
      <w:pPr>
        <w:numPr>
          <w:ilvl w:val="0"/>
          <w:numId w:val="45"/>
        </w:numPr>
        <w:spacing w:before="60"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headers.xsl</w:t>
      </w:r>
      <w:r w:rsidRPr="00857596">
        <w:rPr>
          <w:rFonts w:asciiTheme="minorHAnsi" w:hAnsiTheme="minorHAnsi" w:cstheme="minorHAnsi"/>
          <w:sz w:val="20"/>
          <w:szCs w:val="20"/>
        </w:rPr>
        <w:t xml:space="preserve"> : Feuille de style – pour l’entête</w:t>
      </w:r>
    </w:p>
    <w:p w14:paraId="63050861" w14:textId="0AB5264C" w:rsidR="0007683C" w:rsidRPr="00857596" w:rsidRDefault="0007683C">
      <w:pPr>
        <w:numPr>
          <w:ilvl w:val="0"/>
          <w:numId w:val="45"/>
        </w:numPr>
        <w:spacing w:before="60"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style.xsl</w:t>
      </w:r>
      <w:r w:rsidRPr="00857596">
        <w:rPr>
          <w:rFonts w:asciiTheme="minorHAnsi" w:hAnsiTheme="minorHAnsi" w:cstheme="minorHAnsi"/>
          <w:sz w:val="20"/>
          <w:szCs w:val="20"/>
        </w:rPr>
        <w:t xml:space="preserve"> : Feuille de style – fichier pour la structuration des templates</w:t>
      </w:r>
    </w:p>
    <w:p w14:paraId="531F4A7A" w14:textId="07B3D573" w:rsidR="0007683C" w:rsidRPr="00857596" w:rsidRDefault="0007683C">
      <w:pPr>
        <w:numPr>
          <w:ilvl w:val="0"/>
          <w:numId w:val="45"/>
        </w:numPr>
        <w:spacing w:before="60"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utility.xsl</w:t>
      </w:r>
      <w:r w:rsidRPr="00857596">
        <w:rPr>
          <w:rFonts w:asciiTheme="minorHAnsi" w:hAnsiTheme="minorHAnsi" w:cstheme="minorHAnsi"/>
          <w:sz w:val="20"/>
          <w:szCs w:val="20"/>
        </w:rPr>
        <w:t xml:space="preserve"> : Feuille de style – fichier appelé dans style.xsl pour l’affichage de composants réutilisables</w:t>
      </w:r>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798CD6D5"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p>
    <w:p w14:paraId="4FB8A624" w14:textId="77777777" w:rsidR="002200F4" w:rsidRPr="00E814FD" w:rsidRDefault="002200F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2CE78C0B" w14:textId="77777777" w:rsidR="005102F3" w:rsidRPr="00857596" w:rsidRDefault="00EE3434" w:rsidP="00857596">
      <w:pPr>
        <w:pStyle w:val="Titre2"/>
      </w:pPr>
      <w:bookmarkStart w:id="9" w:name="_Toc123575864"/>
      <w:r w:rsidRPr="00857596">
        <w:lastRenderedPageBreak/>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Toc123575865"/>
      <w:bookmarkStart w:id="11" w:name="_Hlk108103085"/>
      <w:r w:rsidRPr="00E814FD">
        <w:t>Répertoire infrastructure</w:t>
      </w:r>
      <w:r w:rsidR="00EE3434" w:rsidRPr="00E814FD">
        <w:t>\cda</w:t>
      </w:r>
      <w:bookmarkEnd w:id="10"/>
    </w:p>
    <w:bookmarkEnd w:id="11"/>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r w:rsidR="00EF021E" w:rsidRPr="00857596">
        <w:rPr>
          <w:rFonts w:asciiTheme="minorHAnsi" w:hAnsiTheme="minorHAnsi" w:cstheme="minorHAnsi"/>
          <w:b/>
          <w:i/>
          <w:sz w:val="20"/>
          <w:szCs w:val="20"/>
        </w:rPr>
        <w:t xml:space="preserve">CDA_extended.xsd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68CF16C3" w14:textId="2B8B55A7" w:rsidR="00BC018D" w:rsidRPr="00857596" w:rsidRDefault="00EF021E" w:rsidP="00E1599E">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w:t>
      </w:r>
      <w:r w:rsidR="00EE3434" w:rsidRPr="00857596">
        <w:rPr>
          <w:rFonts w:asciiTheme="minorHAnsi" w:hAnsiTheme="minorHAnsi" w:cstheme="minorHAnsi"/>
          <w:sz w:val="20"/>
          <w:szCs w:val="20"/>
        </w:rPr>
        <w:t xml:space="preserve">schéma </w:t>
      </w:r>
      <w:r w:rsidR="005E6DB8" w:rsidRPr="00857596">
        <w:rPr>
          <w:rFonts w:asciiTheme="minorHAnsi" w:hAnsiTheme="minorHAnsi" w:cstheme="minorHAnsi"/>
          <w:b/>
          <w:i/>
          <w:sz w:val="20"/>
          <w:szCs w:val="20"/>
        </w:rPr>
        <w:t>CDA.xsd</w:t>
      </w:r>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du</w:t>
      </w:r>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SDTC.xsd</w:t>
      </w:r>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extension SDTC.</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498F7196" w14:textId="277A144B" w:rsidR="009A23BF" w:rsidRPr="00857596" w:rsidRDefault="003F79A1" w:rsidP="009A23BF">
      <w:pPr>
        <w:rPr>
          <w:rFonts w:asciiTheme="minorHAnsi" w:hAnsiTheme="minorHAnsi" w:cstheme="minorHAnsi"/>
          <w:sz w:val="20"/>
          <w:szCs w:val="20"/>
        </w:rPr>
      </w:pPr>
      <w:r w:rsidRPr="00857596">
        <w:rPr>
          <w:rFonts w:asciiTheme="minorHAnsi" w:hAnsiTheme="minorHAnsi" w:cstheme="minorHAnsi"/>
          <w:sz w:val="20"/>
          <w:szCs w:val="20"/>
        </w:rPr>
        <w:t>et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1694882" w14:textId="77777777" w:rsidR="003F79A1" w:rsidRPr="00857596" w:rsidRDefault="003F79A1" w:rsidP="009A23BF">
      <w:pPr>
        <w:rPr>
          <w:rFonts w:asciiTheme="minorHAnsi" w:hAnsiTheme="minorHAnsi" w:cstheme="minorHAnsi"/>
          <w:sz w:val="20"/>
          <w:szCs w:val="20"/>
        </w:rPr>
      </w:pPr>
    </w:p>
    <w:p w14:paraId="1F0569F3" w14:textId="77777777" w:rsidR="00270AD0" w:rsidRPr="00857596" w:rsidRDefault="00270AD0" w:rsidP="00857596">
      <w:pPr>
        <w:pStyle w:val="Titre2"/>
      </w:pPr>
      <w:bookmarkStart w:id="12" w:name="_Toc123575866"/>
      <w:r w:rsidRPr="00857596">
        <w:t>Répertoire jeuxDeValeurs</w:t>
      </w:r>
      <w:bookmarkEnd w:id="12"/>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39FA10B5" w14:textId="77777777" w:rsidR="00857596" w:rsidRPr="00857596" w:rsidRDefault="00857596" w:rsidP="00C73643">
      <w:pPr>
        <w:rPr>
          <w:rFonts w:asciiTheme="minorHAnsi" w:hAnsiTheme="minorHAnsi" w:cstheme="minorHAnsi"/>
          <w:sz w:val="20"/>
          <w:szCs w:val="20"/>
          <w:lang w:eastAsia="fr-FR" w:bidi="ar-SA"/>
        </w:rPr>
      </w:pPr>
    </w:p>
    <w:p w14:paraId="51D8B672" w14:textId="77777777" w:rsidR="00A55AEA" w:rsidRPr="00E814FD" w:rsidRDefault="00A55AEA">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F2D7F61" w14:textId="123D39A2" w:rsidR="008C7F3B" w:rsidRPr="00857596" w:rsidRDefault="008C7F3B" w:rsidP="00857596">
      <w:pPr>
        <w:pStyle w:val="Titre2"/>
      </w:pPr>
      <w:bookmarkStart w:id="13" w:name="_Toc123575867"/>
      <w:r w:rsidRPr="00857596">
        <w:lastRenderedPageBreak/>
        <w:t>Répertoire schematrons</w:t>
      </w:r>
      <w:bookmarkEnd w:id="13"/>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724ADB65"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schématrons de vérification de conformité aux modèles de documents CDA du CI-SIS. Chaque schématron est présent sous sa forme source </w:t>
      </w:r>
      <w:r w:rsidR="008C7F3B" w:rsidRPr="00857596">
        <w:rPr>
          <w:rFonts w:asciiTheme="minorHAnsi" w:hAnsiTheme="minorHAnsi" w:cstheme="minorHAnsi"/>
          <w:b/>
          <w:i/>
          <w:sz w:val="20"/>
          <w:szCs w:val="20"/>
        </w:rPr>
        <w:t>unSchematron.sch</w:t>
      </w:r>
      <w:r w:rsidR="008C7F3B" w:rsidRPr="00857596">
        <w:rPr>
          <w:rFonts w:asciiTheme="minorHAnsi" w:hAnsiTheme="minorHAnsi" w:cstheme="minorHAnsi"/>
          <w:sz w:val="20"/>
          <w:szCs w:val="20"/>
        </w:rPr>
        <w:t xml:space="preserve"> </w:t>
      </w:r>
    </w:p>
    <w:p w14:paraId="585A4136" w14:textId="77777777"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sous-schématrons appelés par les schématrons des documents.</w:t>
      </w:r>
    </w:p>
    <w:p w14:paraId="1984A982" w14:textId="77777777"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Les schématrons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23575868"/>
      <w:r w:rsidRPr="00E814FD">
        <w:t>Répertoire schematrons/abstract</w:t>
      </w:r>
      <w:bookmarkEnd w:id="14"/>
    </w:p>
    <w:p w14:paraId="5A409711" w14:textId="4A32FDEF" w:rsidR="00537D28" w:rsidRPr="00E814FD" w:rsidRDefault="00537D28" w:rsidP="0095759F">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6334" cy="2248016"/>
                    </a:xfrm>
                    <a:prstGeom prst="rect">
                      <a:avLst/>
                    </a:prstGeom>
                  </pic:spPr>
                </pic:pic>
              </a:graphicData>
            </a:graphic>
          </wp:inline>
        </w:drawing>
      </w:r>
    </w:p>
    <w:p w14:paraId="2A60D165" w14:textId="77777777"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sous-schématrons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exploitables par d’autres patterns depuis n’importe quel schématron.</w:t>
      </w:r>
    </w:p>
    <w:p w14:paraId="49B48735" w14:textId="77777777" w:rsidR="00F642BD" w:rsidRPr="00E814FD" w:rsidRDefault="00F642BD">
      <w:pPr>
        <w:spacing w:after="0"/>
        <w:jc w:val="left"/>
        <w:rPr>
          <w:rFonts w:asciiTheme="minorHAnsi" w:hAnsiTheme="minorHAnsi" w:cstheme="minorHAnsi"/>
          <w:b/>
          <w:bCs/>
          <w:i/>
          <w:iCs/>
          <w:sz w:val="18"/>
          <w:szCs w:val="18"/>
        </w:rPr>
      </w:pPr>
      <w:r w:rsidRPr="00E814FD">
        <w:rPr>
          <w:rFonts w:asciiTheme="minorHAnsi" w:hAnsiTheme="minorHAnsi" w:cstheme="minorHAnsi"/>
          <w:sz w:val="18"/>
          <w:szCs w:val="18"/>
        </w:rPr>
        <w:br w:type="page"/>
      </w:r>
    </w:p>
    <w:p w14:paraId="2DB3EB73" w14:textId="77777777" w:rsidR="00AC0913" w:rsidRPr="00E814FD" w:rsidRDefault="00AC0913" w:rsidP="00857596">
      <w:pPr>
        <w:pStyle w:val="Titre3"/>
      </w:pPr>
      <w:bookmarkStart w:id="15" w:name="_Toc123575869"/>
      <w:r w:rsidRPr="00E814FD">
        <w:lastRenderedPageBreak/>
        <w:t>Répertoire schematrons/include</w:t>
      </w:r>
      <w:bookmarkEnd w:id="15"/>
    </w:p>
    <w:p w14:paraId="6A5C6388" w14:textId="77777777" w:rsidR="0095759F" w:rsidRPr="00E814FD" w:rsidRDefault="0095759F" w:rsidP="0095759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8697" cy="985720"/>
                    </a:xfrm>
                    <a:prstGeom prst="rect">
                      <a:avLst/>
                    </a:prstGeom>
                  </pic:spPr>
                </pic:pic>
              </a:graphicData>
            </a:graphic>
          </wp:inline>
        </w:drawing>
      </w:r>
    </w:p>
    <w:p w14:paraId="7563408E" w14:textId="7777777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sous-schématrons</w:t>
      </w:r>
      <w:r w:rsidR="00B77DBE" w:rsidRPr="00857596">
        <w:rPr>
          <w:rFonts w:asciiTheme="minorHAnsi" w:hAnsiTheme="minorHAnsi" w:cstheme="minorHAnsi"/>
          <w:sz w:val="20"/>
          <w:szCs w:val="20"/>
        </w:rPr>
        <w:t xml:space="preserve"> classés dans les sous-répertoires présentés ci-dessus.</w:t>
      </w:r>
    </w:p>
    <w:p w14:paraId="7BB073DB" w14:textId="77777777" w:rsidR="008C39F2" w:rsidRPr="00593497" w:rsidRDefault="00B77DBE" w:rsidP="00593497">
      <w:pPr>
        <w:pStyle w:val="Titre4"/>
      </w:pPr>
      <w:r w:rsidRPr="00593497">
        <w:t>R</w:t>
      </w:r>
      <w:r w:rsidR="008C39F2" w:rsidRPr="00593497">
        <w:t xml:space="preserve">épertoire </w:t>
      </w:r>
      <w:r w:rsidRPr="00593497">
        <w:t>schematrons/include/en-tete</w:t>
      </w:r>
    </w:p>
    <w:p w14:paraId="3B598488" w14:textId="77777777" w:rsidR="008C39F2" w:rsidRPr="00593497" w:rsidRDefault="00B77DBE" w:rsidP="00B77DBE">
      <w:pPr>
        <w:rPr>
          <w:rFonts w:asciiTheme="minorHAnsi" w:hAnsiTheme="minorHAnsi" w:cstheme="minorHAnsi"/>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 les schématrons internationaux et français des éléments de l’en-tête</w:t>
      </w:r>
    </w:p>
    <w:p w14:paraId="743E2580" w14:textId="77777777" w:rsidR="0095759F" w:rsidRPr="00E814FD" w:rsidRDefault="00EB622D" w:rsidP="00F438FE">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93" cy="2711744"/>
                    </a:xfrm>
                    <a:prstGeom prst="rect">
                      <a:avLst/>
                    </a:prstGeom>
                  </pic:spPr>
                </pic:pic>
              </a:graphicData>
            </a:graphic>
          </wp:inline>
        </w:drawing>
      </w:r>
    </w:p>
    <w:p w14:paraId="0F31A660" w14:textId="77777777" w:rsidR="00F438FE" w:rsidRPr="00E814FD" w:rsidRDefault="00F438FE" w:rsidP="00F438FE">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7EC8628D" w14:textId="77777777" w:rsidR="00B77DBE" w:rsidRPr="00E814FD" w:rsidRDefault="00B77DBE" w:rsidP="00F438FE">
      <w:pPr>
        <w:rPr>
          <w:rFonts w:asciiTheme="minorHAnsi" w:hAnsiTheme="minorHAnsi" w:cstheme="minorHAnsi"/>
          <w:sz w:val="18"/>
          <w:szCs w:val="18"/>
        </w:rPr>
      </w:pPr>
    </w:p>
    <w:p w14:paraId="6879A578" w14:textId="77777777" w:rsidR="00B77DBE" w:rsidRPr="00593497" w:rsidRDefault="00B77DBE" w:rsidP="00593497">
      <w:pPr>
        <w:pStyle w:val="Titre4"/>
      </w:pPr>
      <w:r w:rsidRPr="00593497">
        <w:t>Répertoire schematrons/include/</w:t>
      </w:r>
      <w:r w:rsidR="008C39F2" w:rsidRPr="00593497">
        <w:t>entrées</w:t>
      </w:r>
    </w:p>
    <w:p w14:paraId="1DCDDC50" w14:textId="77777777"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les schématrons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lastRenderedPageBreak/>
        <w:t>Répertoire schematrons/include/</w:t>
      </w:r>
      <w:r w:rsidR="008C39F2" w:rsidRPr="00E814FD">
        <w:t>jeuxDeValeurs</w:t>
      </w:r>
    </w:p>
    <w:p w14:paraId="3D027FF0" w14:textId="77777777"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schématrons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schématrons de jeux de valeurs spécifiques à ce modèle.</w:t>
      </w:r>
    </w:p>
    <w:p w14:paraId="23F2E857" w14:textId="77777777"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Des schématrons de JDV génériques</w:t>
      </w:r>
      <w:r w:rsidRPr="00593497">
        <w:rPr>
          <w:rFonts w:asciiTheme="minorHAnsi" w:hAnsiTheme="minorHAnsi" w:cstheme="minorHAnsi"/>
          <w:sz w:val="20"/>
          <w:szCs w:val="20"/>
        </w:rPr>
        <w:t xml:space="preserve"> (JDV utilisés dans plusieurs documents, sections ou entrées)</w:t>
      </w:r>
    </w:p>
    <w:p w14:paraId="38C81664" w14:textId="496AF1CD" w:rsidR="00B77DBE" w:rsidRPr="00E814FD" w:rsidRDefault="00593497" w:rsidP="00E02560">
      <w:pPr>
        <w:ind w:left="1416"/>
        <w:rPr>
          <w:rFonts w:asciiTheme="minorHAnsi" w:hAnsiTheme="minorHAnsi" w:cstheme="minorHAnsi"/>
          <w:noProof/>
          <w:sz w:val="18"/>
          <w:szCs w:val="18"/>
          <w:lang w:eastAsia="fr-FR" w:bidi="ar-SA"/>
        </w:rPr>
      </w:pPr>
      <w:r w:rsidRPr="00593497">
        <w:rPr>
          <w:rFonts w:asciiTheme="minorHAnsi" w:hAnsiTheme="minorHAnsi" w:cstheme="minorHAnsi"/>
          <w:noProof/>
          <w:sz w:val="18"/>
          <w:szCs w:val="18"/>
          <w:lang w:eastAsia="fr-FR" w:bidi="ar-SA"/>
        </w:rPr>
        <w:drawing>
          <wp:inline distT="0" distB="0" distL="0" distR="0" wp14:anchorId="26CB22FC" wp14:editId="5A09EB65">
            <wp:extent cx="3778444" cy="28576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8444" cy="2857647"/>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7B0B53B7"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schématrons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r w:rsidR="007631F8" w:rsidRPr="00593497">
        <w:rPr>
          <w:rFonts w:asciiTheme="minorHAnsi" w:hAnsiTheme="minorHAnsi" w:cstheme="minorHAnsi"/>
          <w:sz w:val="20"/>
          <w:szCs w:val="20"/>
        </w:rPr>
        <w:t>DLU-EHPAD-DLU_2022.01</w:t>
      </w:r>
      <w:r w:rsidR="008C39F2" w:rsidRPr="00593497">
        <w:rPr>
          <w:rFonts w:asciiTheme="minorHAnsi" w:hAnsiTheme="minorHAnsi" w:cstheme="minorHAnsi"/>
          <w:sz w:val="20"/>
          <w:szCs w:val="20"/>
        </w:rPr>
        <w:t>) contenant les schématrons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Répertoire schematrons/include/sections</w:t>
      </w:r>
    </w:p>
    <w:p w14:paraId="5E8F1C5D" w14:textId="7777777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Ce sous-répertoire contient les schématrons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Répertoire schematrons/include/specificationsVolets</w:t>
      </w:r>
    </w:p>
    <w:p w14:paraId="0BBB6EBB" w14:textId="4130FFCD"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contenant les schématrons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23575870"/>
      <w:r w:rsidRPr="00E814FD">
        <w:lastRenderedPageBreak/>
        <w:t>Répertoire schematrons/moteur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 xml:space="preserve">GUI (Graphical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Le script de lancement compilverif.bat</w:t>
      </w:r>
    </w:p>
    <w:p w14:paraId="0F24D9A6" w14:textId="77777777"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schématrons)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r w:rsidRPr="00611BFD">
        <w:rPr>
          <w:rFonts w:asciiTheme="minorHAnsi" w:hAnsiTheme="minorHAnsi" w:cstheme="minorHAnsi"/>
          <w:i/>
          <w:sz w:val="20"/>
          <w:szCs w:val="20"/>
        </w:rPr>
        <w:t>testContenuCDA</w:t>
      </w:r>
      <w:r w:rsidRPr="00611BFD">
        <w:rPr>
          <w:rFonts w:asciiTheme="minorHAnsi" w:hAnsiTheme="minorHAnsi" w:cstheme="minorHAnsi"/>
          <w:sz w:val="20"/>
          <w:szCs w:val="20"/>
        </w:rPr>
        <w:t>.</w:t>
      </w:r>
    </w:p>
    <w:p w14:paraId="093CC40D"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schématron à utiliser</w:t>
      </w:r>
      <w:r w:rsidRPr="00611BFD">
        <w:rPr>
          <w:rFonts w:asciiTheme="minorHAnsi" w:hAnsiTheme="minorHAnsi" w:cstheme="minorHAnsi"/>
          <w:sz w:val="20"/>
          <w:szCs w:val="20"/>
        </w:rPr>
        <w:t xml:space="preserve"> pour la vérification. Le schématron doit être présent dans le répertoire </w:t>
      </w:r>
      <w:r w:rsidRPr="00611BFD">
        <w:rPr>
          <w:rFonts w:asciiTheme="minorHAnsi" w:hAnsiTheme="minorHAnsi" w:cstheme="minorHAnsi"/>
          <w:i/>
          <w:sz w:val="20"/>
          <w:szCs w:val="20"/>
        </w:rPr>
        <w:t>schematrons</w:t>
      </w:r>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77777777"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d’un document aux schématrons</w:t>
      </w:r>
    </w:p>
    <w:p w14:paraId="6D13AD70" w14:textId="77777777"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aux schématrons est l</w:t>
      </w:r>
      <w:r w:rsidR="006A0CA4" w:rsidRPr="00611BFD">
        <w:rPr>
          <w:rFonts w:asciiTheme="minorHAnsi" w:hAnsiTheme="minorHAnsi" w:cstheme="minorHAnsi"/>
          <w:sz w:val="20"/>
          <w:szCs w:val="20"/>
        </w:rPr>
        <w:t xml:space="preserve">e moteur </w:t>
      </w:r>
      <w:r w:rsidR="006A0CA4" w:rsidRPr="00611BFD">
        <w:rPr>
          <w:rFonts w:asciiTheme="minorHAnsi" w:hAnsiTheme="minorHAnsi" w:cstheme="minorHAnsi"/>
          <w:b/>
          <w:i/>
          <w:sz w:val="20"/>
          <w:szCs w:val="20"/>
        </w:rPr>
        <w:t>saxon9he.jar</w:t>
      </w:r>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r w:rsidRPr="00611BFD">
        <w:rPr>
          <w:rFonts w:asciiTheme="minorHAnsi" w:hAnsiTheme="minorHAnsi" w:cstheme="minorHAnsi"/>
          <w:iCs/>
          <w:sz w:val="20"/>
          <w:szCs w:val="20"/>
        </w:rPr>
        <w:t>edition’</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téléchargeable gratuitement depuis le site de SAXONICA</w:t>
      </w:r>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30" w:history="1">
        <w:r w:rsidR="00185402" w:rsidRPr="00611BFD">
          <w:rPr>
            <w:rStyle w:val="Lienhypertexte"/>
            <w:rFonts w:asciiTheme="minorHAnsi" w:hAnsiTheme="minorHAnsi" w:cstheme="minorHAnsi"/>
            <w:sz w:val="20"/>
            <w:szCs w:val="20"/>
          </w:rPr>
          <w:t>http://www.saxonica.com/welcome/welcome.xml</w:t>
        </w:r>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1" w:history="1">
        <w:r w:rsidR="00185402" w:rsidRPr="00611BFD">
          <w:rPr>
            <w:rStyle w:val="Lienhypertexte"/>
            <w:rFonts w:asciiTheme="minorHAnsi" w:hAnsiTheme="minorHAnsi" w:cstheme="minorHAnsi"/>
            <w:sz w:val="20"/>
            <w:szCs w:val="20"/>
          </w:rPr>
          <w:t>http://www.saxonica.com/license/license.xml</w:t>
        </w:r>
      </w:hyperlink>
      <w:r w:rsidR="006A0CA4" w:rsidRPr="00611BFD">
        <w:rPr>
          <w:rFonts w:asciiTheme="minorHAnsi" w:hAnsiTheme="minorHAnsi" w:cstheme="minorHAnsi"/>
          <w:sz w:val="20"/>
          <w:szCs w:val="20"/>
        </w:rPr>
        <w:t xml:space="preserve"> et qui renvoient à la licence générique MPL 1.0 détaillée sur la page </w:t>
      </w:r>
      <w:hyperlink r:id="rId32" w:history="1">
        <w:r w:rsidR="00185402" w:rsidRPr="00611BFD">
          <w:rPr>
            <w:rStyle w:val="Lienhypertexte"/>
            <w:rFonts w:asciiTheme="minorHAnsi" w:hAnsiTheme="minorHAnsi" w:cstheme="minorHAnsi"/>
            <w:sz w:val="20"/>
            <w:szCs w:val="20"/>
          </w:rPr>
          <w:t>http://www.mozilla.org/MPL/MPL-1.0.html</w:t>
        </w:r>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77777777"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Ces feuilles de transformation xslt2, listées ci-après,</w:t>
      </w:r>
      <w:r w:rsidR="00402D0E" w:rsidRPr="00611BFD">
        <w:rPr>
          <w:rFonts w:asciiTheme="minorHAnsi" w:hAnsiTheme="minorHAnsi" w:cstheme="minorHAnsi"/>
          <w:sz w:val="20"/>
          <w:szCs w:val="20"/>
        </w:rPr>
        <w:t xml:space="preserve"> servent à compiler les schématrons sous la forme xslt2</w:t>
      </w:r>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3"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://schematron.com/</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sous-schématrons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transformation du .sch en .xsl</w:t>
      </w:r>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on de conformité au format SVRL</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23575871"/>
      <w:r w:rsidRPr="00E814FD">
        <w:lastRenderedPageBreak/>
        <w:t>Répertoire schematrons/profils</w:t>
      </w:r>
      <w:bookmarkEnd w:id="18"/>
    </w:p>
    <w:p w14:paraId="61E5DE1A" w14:textId="34021D9E"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Ce sous-répertoire contient les schématrons par profil</w:t>
      </w:r>
    </w:p>
    <w:p w14:paraId="257D3E6E" w14:textId="78DB9BD1" w:rsidR="00214D11" w:rsidRPr="00E814FD" w:rsidRDefault="00312B49" w:rsidP="007105A8">
      <w:pPr>
        <w:ind w:left="708"/>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2339" cy="12280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13E05B71"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Schématron</w:t>
            </w:r>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terminologies\schematron\terminologie.sch</w:t>
            </w:r>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CI-SIS_Modeles_ANS</w:t>
            </w:r>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CI-SIS_ModelesDeContenusCDA.sch</w:t>
            </w:r>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64D9E247" w14:textId="77777777" w:rsidTr="00953F9D">
        <w:tc>
          <w:tcPr>
            <w:tcW w:w="3825" w:type="dxa"/>
            <w:vAlign w:val="center"/>
          </w:tcPr>
          <w:p w14:paraId="197C83F0" w14:textId="4A39EBCE"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CI-SIS_StructurationMinimale.sch</w:t>
            </w:r>
          </w:p>
        </w:tc>
        <w:tc>
          <w:tcPr>
            <w:tcW w:w="5237" w:type="dxa"/>
            <w:vAlign w:val="center"/>
          </w:tcPr>
          <w:p w14:paraId="58DE57C4" w14:textId="70C1907A"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(en-tête)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IHE.sch</w:t>
            </w:r>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r w:rsidR="000C10E1" w:rsidRPr="00E814FD" w14:paraId="487F4AAB" w14:textId="77777777" w:rsidTr="00953F9D">
        <w:tc>
          <w:tcPr>
            <w:tcW w:w="3825" w:type="dxa"/>
            <w:vAlign w:val="center"/>
          </w:tcPr>
          <w:p w14:paraId="14BAB0CA" w14:textId="42FE6AB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IHE_XDS-SD.sch</w:t>
            </w:r>
          </w:p>
        </w:tc>
        <w:tc>
          <w:tcPr>
            <w:tcW w:w="5237" w:type="dxa"/>
            <w:vAlign w:val="center"/>
          </w:tcPr>
          <w:p w14:paraId="591CFF69" w14:textId="09A9AE3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(en-tête)</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r w:rsidR="007105A8" w:rsidRPr="00E814FD">
        <w:rPr>
          <w:rFonts w:asciiTheme="minorHAnsi" w:hAnsiTheme="minorHAnsi" w:cstheme="minorHAnsi"/>
          <w:b/>
          <w:bCs/>
          <w:sz w:val="18"/>
          <w:szCs w:val="18"/>
        </w:rPr>
        <w:t>schematrons\profils\terminologies\terminologie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Nom du fichier rdf</w:t>
            </w:r>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7105A8" w:rsidRPr="00E814FD" w14:paraId="5CA66CC4" w14:textId="78D1A575" w:rsidTr="007105A8">
        <w:tc>
          <w:tcPr>
            <w:tcW w:w="2830" w:type="dxa"/>
          </w:tcPr>
          <w:p w14:paraId="2BE3C918" w14:textId="2398E658"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1.2.250.1.213.1.1.4.2.281</w:t>
            </w:r>
          </w:p>
        </w:tc>
        <w:tc>
          <w:tcPr>
            <w:tcW w:w="2694" w:type="dxa"/>
          </w:tcPr>
          <w:p w14:paraId="1DC572F7" w14:textId="7AC5B5FA"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TA_RCP</w:t>
            </w:r>
            <w:r w:rsidR="009B772F" w:rsidRPr="00E814FD">
              <w:rPr>
                <w:rFonts w:asciiTheme="minorHAnsi" w:hAnsiTheme="minorHAnsi" w:cstheme="minorHAnsi"/>
                <w:color w:val="FF0000"/>
                <w:sz w:val="18"/>
                <w:szCs w:val="18"/>
              </w:rPr>
              <w:t xml:space="preserve"> (obsolète)</w:t>
            </w:r>
          </w:p>
        </w:tc>
      </w:tr>
      <w:tr w:rsidR="007105A8" w:rsidRPr="00E814FD" w14:paraId="71E26EE5" w14:textId="3AD83224" w:rsidTr="007105A8">
        <w:tc>
          <w:tcPr>
            <w:tcW w:w="2830" w:type="dxa"/>
          </w:tcPr>
          <w:p w14:paraId="77A78D3E" w14:textId="32237B60"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1.2.250.1.213.1.1.4.2.286</w:t>
            </w:r>
          </w:p>
        </w:tc>
        <w:tc>
          <w:tcPr>
            <w:tcW w:w="2694" w:type="dxa"/>
          </w:tcPr>
          <w:p w14:paraId="130862B3" w14:textId="3957C73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TA_CDA</w:t>
            </w:r>
          </w:p>
        </w:tc>
      </w:tr>
      <w:tr w:rsidR="007105A8" w:rsidRPr="00E814FD" w14:paraId="25402E42" w14:textId="43BF3BC7" w:rsidTr="007105A8">
        <w:tc>
          <w:tcPr>
            <w:tcW w:w="2830" w:type="dxa"/>
          </w:tcPr>
          <w:p w14:paraId="16C52C46" w14:textId="74BF876B"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1.2.250.1.213.1.1.4.2.289</w:t>
            </w:r>
          </w:p>
        </w:tc>
        <w:tc>
          <w:tcPr>
            <w:tcW w:w="2694" w:type="dxa"/>
          </w:tcPr>
          <w:p w14:paraId="1A651777" w14:textId="27AF52F1"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TA_OBS</w:t>
            </w:r>
          </w:p>
        </w:tc>
      </w:tr>
      <w:tr w:rsidR="007105A8" w:rsidRPr="00E814FD" w14:paraId="406A8910" w14:textId="3341DF5D" w:rsidTr="007105A8">
        <w:tc>
          <w:tcPr>
            <w:tcW w:w="2830" w:type="dxa"/>
          </w:tcPr>
          <w:p w14:paraId="2A3B4FA0" w14:textId="287D9233"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1.2.250.1.213.1.1.4.2.291</w:t>
            </w:r>
          </w:p>
        </w:tc>
        <w:tc>
          <w:tcPr>
            <w:tcW w:w="2694" w:type="dxa"/>
          </w:tcPr>
          <w:p w14:paraId="0122AFEE" w14:textId="1151BBFC"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TA_ASIP291</w:t>
            </w:r>
          </w:p>
        </w:tc>
      </w:tr>
      <w:tr w:rsidR="007105A8" w:rsidRPr="00E814FD" w14:paraId="241974BF" w14:textId="2AC3F955" w:rsidTr="007105A8">
        <w:tc>
          <w:tcPr>
            <w:tcW w:w="2830" w:type="dxa"/>
          </w:tcPr>
          <w:p w14:paraId="5218FFC8" w14:textId="4A83A73F"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w:t>
            </w:r>
          </w:p>
        </w:tc>
        <w:tc>
          <w:tcPr>
            <w:tcW w:w="2694" w:type="dxa"/>
          </w:tcPr>
          <w:p w14:paraId="3B40EA60" w14:textId="70E4270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TA_PRC</w:t>
            </w:r>
          </w:p>
        </w:tc>
      </w:tr>
      <w:tr w:rsidR="007105A8" w:rsidRPr="00E814FD" w14:paraId="4F916DAE" w14:textId="446C4891" w:rsidTr="007105A8">
        <w:tc>
          <w:tcPr>
            <w:tcW w:w="2830" w:type="dxa"/>
          </w:tcPr>
          <w:p w14:paraId="7FA09C19" w14:textId="16A5132A"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1.2.250.1.213.1.1.4.3</w:t>
            </w:r>
          </w:p>
        </w:tc>
        <w:tc>
          <w:tcPr>
            <w:tcW w:w="2694" w:type="dxa"/>
          </w:tcPr>
          <w:p w14:paraId="0928C330" w14:textId="0B8803AD"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TA_TRT</w:t>
            </w:r>
            <w:r w:rsidR="009B772F" w:rsidRPr="00E814FD">
              <w:rPr>
                <w:rFonts w:asciiTheme="minorHAnsi" w:hAnsiTheme="minorHAnsi" w:cstheme="minorHAnsi"/>
                <w:color w:val="FF0000"/>
                <w:sz w:val="18"/>
                <w:szCs w:val="18"/>
              </w:rPr>
              <w:t xml:space="preserve"> (obsolète)</w:t>
            </w:r>
          </w:p>
        </w:tc>
      </w:tr>
      <w:tr w:rsidR="007105A8" w:rsidRPr="00E814FD" w14:paraId="6C7DCA8F" w14:textId="7BD4BA1D" w:rsidTr="007105A8">
        <w:tc>
          <w:tcPr>
            <w:tcW w:w="2830" w:type="dxa"/>
          </w:tcPr>
          <w:p w14:paraId="19299D21" w14:textId="15C3BCD6"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1.2.250.1.213.1.1.4.14</w:t>
            </w:r>
          </w:p>
        </w:tc>
        <w:tc>
          <w:tcPr>
            <w:tcW w:w="2694" w:type="dxa"/>
          </w:tcPr>
          <w:p w14:paraId="2AF4D4C9" w14:textId="6C2A170F"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TA_CS</w:t>
            </w:r>
            <w:r w:rsidR="009B772F" w:rsidRPr="00E814FD">
              <w:rPr>
                <w:rFonts w:asciiTheme="minorHAnsi" w:hAnsiTheme="minorHAnsi" w:cstheme="minorHAnsi"/>
                <w:color w:val="FF0000"/>
                <w:sz w:val="18"/>
                <w:szCs w:val="18"/>
              </w:rPr>
              <w:t xml:space="preserve"> (obsolète)</w:t>
            </w:r>
          </w:p>
        </w:tc>
      </w:tr>
      <w:tr w:rsidR="007105A8" w:rsidRPr="00E814FD" w14:paraId="553E8061" w14:textId="0D93EC61" w:rsidTr="007105A8">
        <w:tc>
          <w:tcPr>
            <w:tcW w:w="2830" w:type="dxa"/>
          </w:tcPr>
          <w:p w14:paraId="30D0CC68" w14:textId="180483FC"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1.2.250.1.213.1.1.4.321</w:t>
            </w:r>
          </w:p>
        </w:tc>
        <w:tc>
          <w:tcPr>
            <w:tcW w:w="2694" w:type="dxa"/>
          </w:tcPr>
          <w:p w14:paraId="7EDFF20B" w14:textId="59E8E33E"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TA_AVC</w:t>
            </w:r>
            <w:r w:rsidR="009B772F" w:rsidRPr="00E814FD">
              <w:rPr>
                <w:rFonts w:asciiTheme="minorHAnsi" w:hAnsiTheme="minorHAnsi" w:cstheme="minorHAnsi"/>
                <w:color w:val="FF0000"/>
                <w:sz w:val="18"/>
                <w:szCs w:val="18"/>
              </w:rPr>
              <w:t xml:space="preserve"> (obsolète)</w:t>
            </w:r>
          </w:p>
        </w:tc>
      </w:tr>
      <w:tr w:rsidR="007105A8" w:rsidRPr="00E814FD" w14:paraId="1A63841E" w14:textId="705581A9" w:rsidTr="007105A8">
        <w:tc>
          <w:tcPr>
            <w:tcW w:w="2830" w:type="dxa"/>
          </w:tcPr>
          <w:p w14:paraId="59CFF7D5" w14:textId="5F508FAC"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1.2.250.1.213.1.1.4.322</w:t>
            </w:r>
          </w:p>
        </w:tc>
        <w:tc>
          <w:tcPr>
            <w:tcW w:w="2694" w:type="dxa"/>
          </w:tcPr>
          <w:p w14:paraId="1B5C1F5E" w14:textId="5B3E763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TA_ASIP</w:t>
            </w:r>
          </w:p>
        </w:tc>
      </w:tr>
      <w:tr w:rsidR="007105A8" w:rsidRPr="00E814FD" w14:paraId="2BB31329" w14:textId="382C0D13" w:rsidTr="007105A8">
        <w:tc>
          <w:tcPr>
            <w:tcW w:w="2830" w:type="dxa"/>
          </w:tcPr>
          <w:p w14:paraId="76D02F4A" w14:textId="47B30E13"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1.2.250.1.213.2.3.1</w:t>
            </w:r>
          </w:p>
        </w:tc>
        <w:tc>
          <w:tcPr>
            <w:tcW w:w="2694" w:type="dxa"/>
          </w:tcPr>
          <w:p w14:paraId="0CFE6706" w14:textId="5AFD9F86"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CIS</w:t>
            </w:r>
          </w:p>
        </w:tc>
      </w:tr>
      <w:tr w:rsidR="007105A8" w:rsidRPr="00E814FD" w14:paraId="6FD52379" w14:textId="16C311D8" w:rsidTr="007105A8">
        <w:tc>
          <w:tcPr>
            <w:tcW w:w="2830" w:type="dxa"/>
          </w:tcPr>
          <w:p w14:paraId="0FF2C751" w14:textId="746821B5"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1.2.250.1.213.2.3.2</w:t>
            </w:r>
          </w:p>
        </w:tc>
        <w:tc>
          <w:tcPr>
            <w:tcW w:w="2694" w:type="dxa"/>
          </w:tcPr>
          <w:p w14:paraId="54905BF1" w14:textId="6E2CAF7E"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CIP</w:t>
            </w:r>
          </w:p>
        </w:tc>
      </w:tr>
      <w:tr w:rsidR="007105A8" w:rsidRPr="00E814FD" w14:paraId="58536606" w14:textId="41240989" w:rsidTr="007105A8">
        <w:tc>
          <w:tcPr>
            <w:tcW w:w="2830" w:type="dxa"/>
          </w:tcPr>
          <w:p w14:paraId="5EBEC9DF" w14:textId="3C47EFB1"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1E8EB692" w14:textId="23EA8556"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7105A8" w:rsidRPr="00E814FD" w14:paraId="7FD101EC" w14:textId="63FEC4CC" w:rsidTr="007105A8">
        <w:tc>
          <w:tcPr>
            <w:tcW w:w="2830" w:type="dxa"/>
          </w:tcPr>
          <w:p w14:paraId="127DD13E" w14:textId="20D55995"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3FD0A412" w14:textId="502D068B"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7105A8" w:rsidRPr="00E814FD" w14:paraId="1386A26B" w14:textId="423317D6" w:rsidTr="007105A8">
        <w:tc>
          <w:tcPr>
            <w:tcW w:w="2830" w:type="dxa"/>
          </w:tcPr>
          <w:p w14:paraId="1043C91A" w14:textId="13C73AD8"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3D2649A7" w14:textId="65D773A3"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Medicabase</w:t>
            </w:r>
          </w:p>
        </w:tc>
      </w:tr>
      <w:tr w:rsidR="007105A8" w:rsidRPr="00E814FD" w14:paraId="54B2989C" w14:textId="00E46E81" w:rsidTr="007105A8">
        <w:tc>
          <w:tcPr>
            <w:tcW w:w="2830" w:type="dxa"/>
          </w:tcPr>
          <w:p w14:paraId="2F11B0A6" w14:textId="3206DD44"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566FEE61" w14:textId="0D6F3ADF"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7105A8" w:rsidRPr="00E814FD" w14:paraId="1BF7AA83" w14:textId="1F18DCD4" w:rsidTr="007105A8">
        <w:tc>
          <w:tcPr>
            <w:tcW w:w="2830" w:type="dxa"/>
          </w:tcPr>
          <w:p w14:paraId="62957D60" w14:textId="446C90FA"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17DC6AF0" w14:textId="3884929D"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7105A8" w:rsidRPr="00E814FD" w14:paraId="68C13D8F" w14:textId="7DFF3C52" w:rsidTr="007105A8">
        <w:tc>
          <w:tcPr>
            <w:tcW w:w="2830" w:type="dxa"/>
          </w:tcPr>
          <w:p w14:paraId="075526E1" w14:textId="6761ED75"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43BA0C67" w14:textId="10AFE56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7105A8" w:rsidRPr="00E814FD" w14:paraId="7BC511B6" w14:textId="537A9393" w:rsidTr="007105A8">
        <w:tc>
          <w:tcPr>
            <w:tcW w:w="2830" w:type="dxa"/>
          </w:tcPr>
          <w:p w14:paraId="58637D26" w14:textId="4A99D61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2.16.840.1.113883.6.1</w:t>
            </w:r>
          </w:p>
        </w:tc>
        <w:tc>
          <w:tcPr>
            <w:tcW w:w="2694" w:type="dxa"/>
          </w:tcPr>
          <w:p w14:paraId="207C452C" w14:textId="1F2DD10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LOINC (2.72)</w:t>
            </w:r>
          </w:p>
        </w:tc>
      </w:tr>
      <w:tr w:rsidR="007105A8" w:rsidRPr="00E814FD" w14:paraId="4EE9F127" w14:textId="5A76697F" w:rsidTr="007105A8">
        <w:tc>
          <w:tcPr>
            <w:tcW w:w="2830" w:type="dxa"/>
          </w:tcPr>
          <w:p w14:paraId="52457D6F" w14:textId="20274BFA"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2.16.840.1.113883.6.3</w:t>
            </w:r>
          </w:p>
        </w:tc>
        <w:tc>
          <w:tcPr>
            <w:tcW w:w="2694" w:type="dxa"/>
          </w:tcPr>
          <w:p w14:paraId="0BBA160A" w14:textId="4E9EE545"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CIM-10</w:t>
            </w:r>
          </w:p>
        </w:tc>
      </w:tr>
      <w:tr w:rsidR="007105A8" w:rsidRPr="00E814FD" w14:paraId="3201AB5C" w14:textId="7CEC3C7F" w:rsidTr="007105A8">
        <w:tc>
          <w:tcPr>
            <w:tcW w:w="2830" w:type="dxa"/>
          </w:tcPr>
          <w:p w14:paraId="7FD5393C" w14:textId="2738D0F4"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2.16.840.1.113883.6.139</w:t>
            </w:r>
          </w:p>
        </w:tc>
        <w:tc>
          <w:tcPr>
            <w:tcW w:w="2694" w:type="dxa"/>
          </w:tcPr>
          <w:p w14:paraId="0DD9BD31" w14:textId="1BA387FE"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cisp2</w:t>
            </w:r>
          </w:p>
        </w:tc>
      </w:tr>
      <w:tr w:rsidR="007105A8" w:rsidRPr="00E814FD" w14:paraId="0A9AF253" w14:textId="77777777" w:rsidTr="007105A8">
        <w:tc>
          <w:tcPr>
            <w:tcW w:w="2830" w:type="dxa"/>
          </w:tcPr>
          <w:p w14:paraId="4588B611" w14:textId="0008DC65"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ucum</w:t>
            </w:r>
          </w:p>
        </w:tc>
        <w:tc>
          <w:tcPr>
            <w:tcW w:w="2694" w:type="dxa"/>
          </w:tcPr>
          <w:p w14:paraId="28BD8B6F" w14:textId="77777777" w:rsidR="007105A8" w:rsidRPr="00E814FD" w:rsidRDefault="007105A8" w:rsidP="00AD36A2">
            <w:pPr>
              <w:spacing w:after="0"/>
              <w:contextualSpacing/>
              <w:rPr>
                <w:rFonts w:asciiTheme="minorHAnsi" w:hAnsiTheme="minorHAnsi" w:cstheme="minorHAnsi"/>
                <w:sz w:val="18"/>
                <w:szCs w:val="18"/>
              </w:rPr>
            </w:pPr>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23575872"/>
      <w:r w:rsidRPr="00E814FD">
        <w:lastRenderedPageBreak/>
        <w:t>Répertoire schematrons/rapports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77777777"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schématrons sont au format SVRL (Schematron Validation Report Language)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5F20082F" w:rsidR="009D6652" w:rsidRPr="008B5193" w:rsidRDefault="00611BFD" w:rsidP="008B5193">
      <w:pPr>
        <w:pStyle w:val="Titre1"/>
      </w:pPr>
      <w:bookmarkStart w:id="20" w:name="_Toc123575873"/>
      <w:r>
        <w:lastRenderedPageBreak/>
        <w:t>Fonctionnement</w:t>
      </w:r>
      <w:r w:rsidR="0031288F" w:rsidRPr="008B5193">
        <w:t xml:space="preserve"> </w:t>
      </w:r>
      <w:r w:rsidR="009D6652" w:rsidRPr="008B5193">
        <w:t>des schématrons</w:t>
      </w:r>
      <w:bookmarkEnd w:id="20"/>
    </w:p>
    <w:p w14:paraId="6CB8D75B" w14:textId="7F658DF0" w:rsidR="008B5193" w:rsidRPr="008B5193" w:rsidRDefault="008B5193" w:rsidP="008B5193">
      <w:pPr>
        <w:pStyle w:val="Titre2"/>
      </w:pPr>
      <w:bookmarkStart w:id="21" w:name="_Toc123575874"/>
      <w:bookmarkStart w:id="22" w:name="_Toc122352536"/>
      <w:r w:rsidRPr="008B5193">
        <w:t>Convention de nommage</w:t>
      </w:r>
      <w:bookmarkEnd w:id="21"/>
    </w:p>
    <w:p w14:paraId="2402EB66" w14:textId="6FB23A06"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schématrons,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r w:rsidRPr="00611BFD">
        <w:rPr>
          <w:rFonts w:asciiTheme="minorHAnsi" w:hAnsiTheme="minorHAnsi" w:cstheme="minorHAnsi"/>
          <w:b/>
          <w:bCs/>
          <w:i/>
          <w:sz w:val="20"/>
          <w:szCs w:val="20"/>
        </w:rPr>
        <w:t>Type_NomModèle_Domaine.sch</w:t>
      </w:r>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 pour les schématrons de section,</w:t>
      </w:r>
    </w:p>
    <w:p w14:paraId="290F5324"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 pour les schématrons d’entrée,</w:t>
      </w:r>
    </w:p>
    <w:p w14:paraId="4BF544A6"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 pour les schématrons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r w:rsidRPr="00611BFD">
        <w:rPr>
          <w:rFonts w:asciiTheme="minorHAnsi" w:hAnsiTheme="minorHAnsi" w:cstheme="minorHAnsi"/>
          <w:b/>
          <w:i/>
          <w:sz w:val="20"/>
          <w:szCs w:val="20"/>
          <w:lang w:eastAsia="fr-FR" w:bidi="ar-SA"/>
        </w:rPr>
        <w:t>NomModèle</w:t>
      </w:r>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l’UpperCamelCase,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permettent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_int</w:t>
      </w:r>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 xml:space="preserve">_fr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_NomDuDocument</w:t>
      </w:r>
      <w:r w:rsidRPr="00611BFD">
        <w:rPr>
          <w:rFonts w:asciiTheme="minorHAnsi" w:hAnsiTheme="minorHAnsi" w:cstheme="minorHAnsi"/>
          <w:sz w:val="20"/>
          <w:szCs w:val="20"/>
          <w:lang w:eastAsia="fr-FR" w:bidi="ar-SA"/>
        </w:rPr>
        <w:t> : pour les contrôles spécifiques à un modèle de document du CI-SIS français. Les schématrons spécifiques à un document du CI-SIS français peuvent porter sur un élément de l’en-tête, une section ou une entrée. Dans ce cas, il n’y a pas d’extension _fr ni _int.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S_CodedCarePlan.sch</w:t>
      </w:r>
      <w:r w:rsidRPr="00611BFD">
        <w:rPr>
          <w:rFonts w:asciiTheme="minorHAnsi" w:hAnsiTheme="minorHAnsi" w:cstheme="minorHAnsi"/>
          <w:sz w:val="20"/>
          <w:szCs w:val="20"/>
          <w:lang w:eastAsia="fr-FR" w:bidi="ar-SA"/>
        </w:rPr>
        <w:t xml:space="preserve"> est le schématron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Coded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schématron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r w:rsidRPr="00611BFD">
        <w:rPr>
          <w:rFonts w:asciiTheme="minorHAnsi" w:hAnsiTheme="minorHAnsi" w:cstheme="minorHAnsi"/>
          <w:i/>
          <w:sz w:val="20"/>
          <w:szCs w:val="20"/>
          <w:lang w:eastAsia="fr-FR" w:bidi="ar-SA"/>
        </w:rPr>
        <w:t>Coded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E_concernEntry_int.sch</w:t>
      </w:r>
      <w:r w:rsidRPr="00611BFD">
        <w:rPr>
          <w:rFonts w:asciiTheme="minorHAnsi" w:hAnsiTheme="minorHAnsi" w:cstheme="minorHAnsi"/>
          <w:sz w:val="20"/>
          <w:szCs w:val="20"/>
          <w:lang w:eastAsia="fr-FR" w:bidi="ar-SA"/>
        </w:rPr>
        <w:t xml:space="preserve"> est le schématron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Concern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E_concernEntry_fr.sch</w:t>
      </w:r>
      <w:r w:rsidRPr="00611BFD">
        <w:rPr>
          <w:rFonts w:asciiTheme="minorHAnsi" w:hAnsiTheme="minorHAnsi" w:cstheme="minorHAnsi"/>
          <w:sz w:val="20"/>
          <w:szCs w:val="20"/>
          <w:lang w:eastAsia="fr-FR" w:bidi="ar-SA"/>
        </w:rPr>
        <w:t xml:space="preserve"> est le schématron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Concern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23575875"/>
      <w:r w:rsidRPr="008B5193">
        <w:lastRenderedPageBreak/>
        <w:t>Fonctionnement</w:t>
      </w:r>
      <w:bookmarkEnd w:id="22"/>
      <w:bookmarkEnd w:id="23"/>
    </w:p>
    <w:p w14:paraId="239D6EF0" w14:textId="05527F2B" w:rsidR="009D6652" w:rsidRPr="00611BFD" w:rsidRDefault="009D6652" w:rsidP="00611BFD">
      <w:pPr>
        <w:pStyle w:val="Titre3"/>
      </w:pPr>
      <w:bookmarkStart w:id="24" w:name="_Toc122352537"/>
      <w:bookmarkStart w:id="25" w:name="_Toc123575876"/>
      <w:r w:rsidRPr="00611BFD">
        <w:rPr>
          <w:rStyle w:val="lev"/>
          <w:b/>
          <w:bCs/>
        </w:rPr>
        <w:t>Fonctionnement général</w:t>
      </w:r>
      <w:bookmarkEnd w:id="24"/>
      <w:bookmarkEnd w:id="25"/>
    </w:p>
    <w:p w14:paraId="69B5C1DB" w14:textId="7727007E"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schématron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5C4C188E"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schématron</w:t>
      </w:r>
      <w:r w:rsidR="00611BFD">
        <w:rPr>
          <w:rFonts w:asciiTheme="minorHAnsi" w:hAnsiTheme="minorHAnsi" w:cstheme="minorHAnsi"/>
          <w:sz w:val="20"/>
          <w:szCs w:val="20"/>
        </w:rPr>
        <w:t>s</w:t>
      </w:r>
      <w:r w:rsidRPr="00611BFD">
        <w:rPr>
          <w:rFonts w:asciiTheme="minorHAnsi" w:hAnsiTheme="minorHAnsi" w:cstheme="minorHAnsi"/>
          <w:sz w:val="20"/>
          <w:szCs w:val="20"/>
        </w:rPr>
        <w:t xml:space="preserve"> génériques (communs à tous les documents CDA)</w:t>
      </w:r>
    </w:p>
    <w:p w14:paraId="656AF8BE" w14:textId="77777777" w:rsidR="009D6652" w:rsidRPr="00611BFD" w:rsidRDefault="009D6652">
      <w:pPr>
        <w:pStyle w:val="Paragraphedeliste"/>
        <w:numPr>
          <w:ilvl w:val="2"/>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r w:rsidRPr="00611BFD">
        <w:rPr>
          <w:rFonts w:asciiTheme="minorHAnsi" w:hAnsiTheme="minorHAnsi" w:cstheme="minorHAnsi"/>
          <w:b/>
          <w:sz w:val="20"/>
          <w:szCs w:val="20"/>
        </w:rPr>
        <w:t>IHE_XDS-SD.sch</w:t>
      </w:r>
      <w:r w:rsidRPr="00611BFD">
        <w:rPr>
          <w:rFonts w:asciiTheme="minorHAnsi" w:hAnsiTheme="minorHAnsi" w:cstheme="minorHAnsi"/>
          <w:sz w:val="20"/>
          <w:szCs w:val="20"/>
        </w:rPr>
        <w:t xml:space="preserve"> qui vérifie la conformité aux spécifications internationales IHE de l’en-tête</w:t>
      </w:r>
    </w:p>
    <w:p w14:paraId="53D59007" w14:textId="77777777"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r w:rsidRPr="00611BFD">
        <w:rPr>
          <w:rFonts w:asciiTheme="minorHAnsi" w:hAnsiTheme="minorHAnsi" w:cstheme="minorHAnsi"/>
          <w:b/>
          <w:sz w:val="20"/>
          <w:szCs w:val="20"/>
        </w:rPr>
        <w:t>CI-SIS_StructurationMinimale.sch</w:t>
      </w:r>
      <w:r w:rsidRPr="00611BFD">
        <w:rPr>
          <w:rFonts w:asciiTheme="minorHAnsi" w:hAnsiTheme="minorHAnsi" w:cstheme="minorHAnsi"/>
          <w:sz w:val="20"/>
          <w:szCs w:val="20"/>
        </w:rPr>
        <w:t xml:space="preserve"> qui vérifie la conformité aux spécifications françaises de l’en-tête,</w:t>
      </w:r>
    </w:p>
    <w:p w14:paraId="430331D0" w14:textId="77777777"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r w:rsidRPr="00611BFD">
        <w:rPr>
          <w:rFonts w:asciiTheme="minorHAnsi" w:hAnsiTheme="minorHAnsi" w:cstheme="minorHAnsi"/>
          <w:b/>
          <w:sz w:val="20"/>
          <w:szCs w:val="20"/>
        </w:rPr>
        <w:t>IHE.sch</w:t>
      </w:r>
      <w:r w:rsidRPr="00611BFD">
        <w:rPr>
          <w:rFonts w:asciiTheme="minorHAnsi" w:hAnsiTheme="minorHAnsi" w:cstheme="minorHAnsi"/>
          <w:sz w:val="20"/>
          <w:szCs w:val="20"/>
        </w:rPr>
        <w:t xml:space="preserve"> qui vérifie la conformité aux spécifications internationales IHE du corps (sections, entrées et jeux de valeurs),</w:t>
      </w:r>
    </w:p>
    <w:p w14:paraId="6C9AC729" w14:textId="38C46DB1"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r w:rsidR="006B6169" w:rsidRPr="006B6169">
        <w:rPr>
          <w:rFonts w:asciiTheme="minorHAnsi" w:hAnsiTheme="minorHAnsi" w:cstheme="minorHAnsi"/>
          <w:b/>
          <w:sz w:val="20"/>
          <w:szCs w:val="20"/>
        </w:rPr>
        <w:t>CI-SIS_ModelesDeContenusCDA</w:t>
      </w:r>
      <w:r w:rsidRPr="00611BFD">
        <w:rPr>
          <w:rFonts w:asciiTheme="minorHAnsi" w:hAnsiTheme="minorHAnsi" w:cstheme="minorHAnsi"/>
          <w:b/>
          <w:sz w:val="20"/>
          <w:szCs w:val="20"/>
        </w:rPr>
        <w:t>.sch</w:t>
      </w:r>
      <w:r w:rsidRPr="00611BFD">
        <w:rPr>
          <w:rFonts w:asciiTheme="minorHAnsi" w:hAnsiTheme="minorHAnsi" w:cstheme="minorHAnsi"/>
          <w:sz w:val="20"/>
          <w:szCs w:val="20"/>
        </w:rPr>
        <w:t xml:space="preserve"> qui vérifie la conformité aux spécifications françaises du corps (sections, entrées et jeux de valeurs IHE),</w:t>
      </w:r>
    </w:p>
    <w:p w14:paraId="08D75E7E" w14:textId="1D381473" w:rsidR="009D6652" w:rsidRDefault="009D6652">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r w:rsidR="006B6169" w:rsidRPr="006B6169">
        <w:rPr>
          <w:rFonts w:asciiTheme="minorHAnsi" w:hAnsiTheme="minorHAnsi" w:cstheme="minorHAnsi"/>
          <w:b/>
          <w:sz w:val="20"/>
          <w:szCs w:val="20"/>
        </w:rPr>
        <w:t>CI-SIS_Modeles_ANS</w:t>
      </w:r>
      <w:r w:rsidRPr="00611BFD">
        <w:rPr>
          <w:rFonts w:asciiTheme="minorHAnsi" w:hAnsiTheme="minorHAnsi" w:cstheme="minorHAnsi"/>
          <w:b/>
          <w:sz w:val="20"/>
          <w:szCs w:val="20"/>
        </w:rPr>
        <w:t>.sch</w:t>
      </w:r>
      <w:r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3901F880" w:rsidR="006B6169" w:rsidRPr="00611BFD" w:rsidRDefault="006B6169">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Schématron</w:t>
      </w:r>
      <w:r>
        <w:rPr>
          <w:rFonts w:asciiTheme="minorHAnsi" w:hAnsiTheme="minorHAnsi" w:cstheme="minorHAnsi"/>
          <w:sz w:val="20"/>
          <w:szCs w:val="20"/>
        </w:rPr>
        <w:t xml:space="preserve"> </w:t>
      </w:r>
      <w:r w:rsidRPr="006B6169">
        <w:rPr>
          <w:rFonts w:asciiTheme="minorHAnsi" w:hAnsiTheme="minorHAnsi" w:cstheme="minorHAnsi"/>
          <w:b/>
          <w:bCs/>
          <w:sz w:val="20"/>
          <w:szCs w:val="20"/>
        </w:rPr>
        <w:t>terminologie.sch</w:t>
      </w:r>
      <w:r>
        <w:rPr>
          <w:rFonts w:asciiTheme="minorHAnsi" w:hAnsiTheme="minorHAnsi" w:cstheme="minorHAnsi"/>
          <w:sz w:val="20"/>
          <w:szCs w:val="20"/>
        </w:rPr>
        <w:t xml:space="preserve"> </w:t>
      </w:r>
      <w:r w:rsidRPr="00611BFD">
        <w:rPr>
          <w:rFonts w:asciiTheme="minorHAnsi" w:hAnsiTheme="minorHAnsi" w:cstheme="minorHAnsi"/>
          <w:sz w:val="20"/>
          <w:szCs w:val="20"/>
        </w:rPr>
        <w:t>qui vérifie</w:t>
      </w:r>
      <w:r>
        <w:rPr>
          <w:rFonts w:asciiTheme="minorHAnsi" w:hAnsiTheme="minorHAnsi" w:cstheme="minorHAnsi"/>
          <w:sz w:val="20"/>
          <w:szCs w:val="20"/>
        </w:rPr>
        <w:t xml:space="preserve"> que les données codées existent bien dans la terminologie correspondante,</w:t>
      </w:r>
    </w:p>
    <w:p w14:paraId="4950BF25" w14:textId="77777777" w:rsidR="009D6652" w:rsidRPr="00611BFD" w:rsidRDefault="009D6652">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schématron </w:t>
      </w:r>
      <w:r w:rsidRPr="00611BFD">
        <w:rPr>
          <w:rFonts w:asciiTheme="minorHAnsi" w:hAnsiTheme="minorHAnsi" w:cstheme="minorHAnsi"/>
          <w:b/>
          <w:i/>
          <w:color w:val="0070C0"/>
          <w:sz w:val="20"/>
          <w:szCs w:val="20"/>
        </w:rPr>
        <w:t>CI-SIS_NomDuDocument.sch</w:t>
      </w:r>
      <w:r w:rsidRPr="00611BFD">
        <w:rPr>
          <w:rFonts w:asciiTheme="minorHAnsi" w:hAnsiTheme="minorHAnsi" w:cstheme="minorHAnsi"/>
          <w:color w:val="0070C0"/>
          <w:sz w:val="20"/>
          <w:szCs w:val="20"/>
        </w:rPr>
        <w:t xml:space="preserve"> </w:t>
      </w:r>
      <w:r w:rsidRPr="00611BFD">
        <w:rPr>
          <w:rFonts w:asciiTheme="minorHAnsi" w:hAnsiTheme="minorHAnsi" w:cstheme="minorHAnsi"/>
          <w:sz w:val="20"/>
          <w:szCs w:val="20"/>
        </w:rPr>
        <w:t>spécifique au modèle de document qui vérifie la conformité aux spécifications d’un document (en-tête et corps)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423D70B1" w:rsidR="009D6652" w:rsidRPr="00611BFD" w:rsidRDefault="009D6652" w:rsidP="00611BFD">
      <w:pPr>
        <w:pStyle w:val="Titre3"/>
      </w:pPr>
      <w:bookmarkStart w:id="26" w:name="_Toc122352538"/>
      <w:bookmarkStart w:id="27" w:name="_Toc123575877"/>
      <w:r w:rsidRPr="00611BFD">
        <w:t>L’appel aux schématrons</w:t>
      </w:r>
      <w:bookmarkEnd w:id="26"/>
      <w:bookmarkEnd w:id="27"/>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Oxygen, l’appel à ces schematrons se fait </w:t>
      </w:r>
      <w:r w:rsidRPr="00477299">
        <w:rPr>
          <w:rFonts w:asciiTheme="minorHAnsi" w:hAnsiTheme="minorHAnsi" w:cstheme="minorHAnsi"/>
          <w:b/>
          <w:bCs/>
          <w:sz w:val="20"/>
          <w:szCs w:val="20"/>
        </w:rPr>
        <w:t>dans chaque fichier CDA avant la balise &lt;ClinicalDocument&gt;.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12F1CA51" w14:textId="77777777" w:rsidR="006B6169" w:rsidRPr="006B6169" w:rsidRDefault="006B6169"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6B6169">
        <w:rPr>
          <w:rFonts w:ascii="Courier New" w:hAnsi="Courier New" w:cs="Courier New"/>
          <w:color w:val="8B26C9"/>
          <w:sz w:val="16"/>
          <w:szCs w:val="16"/>
          <w:highlight w:val="white"/>
          <w:lang w:bidi="ar-SA"/>
        </w:rPr>
        <w:t>&lt;?oxygen SCHSchema="../schematrons/profils/IHE.sch"?&gt;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SCHSchema="../schematrons/profils/IHE_XDS-SD.sch"?&gt;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SCHSchema="../schematrons/profils/CI-SIS_StructurationMinimale.sch"?&gt;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SCHSchema="../schematrons/profils/CI-SIS_Modeles_ANS.sch"?&gt;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w:t>
      </w:r>
      <w:r w:rsidR="004774C0" w:rsidRPr="006B6169">
        <w:rPr>
          <w:rFonts w:ascii="Courier New" w:hAnsi="Courier New" w:cs="Courier New"/>
          <w:color w:val="8B26C9"/>
          <w:sz w:val="16"/>
          <w:szCs w:val="16"/>
          <w:highlight w:val="white"/>
          <w:lang w:bidi="ar-SA"/>
        </w:rPr>
        <w:t>CI-SIS_VAC-NOTE_2022.01</w:t>
      </w:r>
      <w:r w:rsidRPr="006B6169">
        <w:rPr>
          <w:rFonts w:ascii="Courier New" w:hAnsi="Courier New" w:cs="Courier New"/>
          <w:color w:val="8B26C9"/>
          <w:sz w:val="16"/>
          <w:szCs w:val="16"/>
          <w:highlight w:val="white"/>
          <w:lang w:bidi="ar-SA"/>
        </w:rPr>
        <w:t>.sch"?&gt;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77777777"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schématron (format.sch) est compilé (format .xsl) à l’aide de la feuille de style XSLT </w:t>
      </w:r>
      <w:r w:rsidRPr="00477299">
        <w:rPr>
          <w:rFonts w:asciiTheme="minorHAnsi" w:hAnsiTheme="minorHAnsi" w:cstheme="minorHAnsi"/>
          <w:b/>
          <w:sz w:val="20"/>
          <w:szCs w:val="20"/>
        </w:rPr>
        <w:t>cda_asip.xsl.</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type="text/xsl" href="cda_asip.xsl"?&gt;</w:t>
      </w:r>
    </w:p>
    <w:p w14:paraId="1773DE3E" w14:textId="311D561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schématrons),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DD050E2" w:rsidR="009D6652" w:rsidRPr="00611BFD" w:rsidRDefault="009D6652" w:rsidP="00611BFD">
      <w:pPr>
        <w:pStyle w:val="Titre3"/>
        <w:rPr>
          <w:rStyle w:val="lev"/>
          <w:b/>
          <w:bCs/>
        </w:rPr>
      </w:pPr>
      <w:bookmarkStart w:id="28" w:name="_Toc122352539"/>
      <w:bookmarkStart w:id="29" w:name="_Toc123575878"/>
      <w:r w:rsidRPr="00611BFD">
        <w:rPr>
          <w:rStyle w:val="lev"/>
          <w:b/>
          <w:bCs/>
        </w:rPr>
        <w:t>Fonctionnement du schématron spécifique à un modèle de document CDA</w:t>
      </w:r>
      <w:bookmarkEnd w:id="28"/>
      <w:bookmarkEnd w:id="29"/>
    </w:p>
    <w:p w14:paraId="164227F8" w14:textId="77777777" w:rsidR="009D6652" w:rsidRPr="00E814FD" w:rsidRDefault="009D6652" w:rsidP="009D6652">
      <w:pPr>
        <w:rPr>
          <w:rFonts w:asciiTheme="minorHAnsi" w:hAnsiTheme="minorHAnsi" w:cstheme="minorHAnsi"/>
          <w:sz w:val="18"/>
          <w:szCs w:val="18"/>
        </w:rPr>
      </w:pPr>
    </w:p>
    <w:p w14:paraId="03040F04" w14:textId="77777777"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schématron </w:t>
      </w:r>
      <w:r w:rsidRPr="00E814FD">
        <w:rPr>
          <w:rFonts w:asciiTheme="minorHAnsi" w:hAnsiTheme="minorHAnsi" w:cstheme="minorHAnsi"/>
          <w:b/>
          <w:i/>
          <w:color w:val="0070C0"/>
          <w:sz w:val="18"/>
          <w:szCs w:val="18"/>
        </w:rPr>
        <w:t>CI-SIS_NomDuDocument.sch</w:t>
      </w:r>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spécifique au modèle d’un document fait lui-même appel à d’autres schématrons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schematron spécifique au modèle du document CDA contient </w:t>
      </w:r>
      <w:r w:rsidRPr="00477299">
        <w:rPr>
          <w:rFonts w:asciiTheme="minorHAnsi" w:hAnsiTheme="minorHAnsi" w:cstheme="minorHAnsi"/>
          <w:b/>
          <w:bCs/>
          <w:sz w:val="20"/>
          <w:szCs w:val="20"/>
        </w:rPr>
        <w:t>un ensemble d’asserts</w:t>
      </w:r>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19D6D0EF"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Plusieurs tests (asserts) peuvent exister dans un fichier schématron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77777777" w:rsidR="00475046" w:rsidRPr="008B5193" w:rsidRDefault="00475046" w:rsidP="008B5193">
      <w:pPr>
        <w:pStyle w:val="Titre2"/>
      </w:pPr>
      <w:bookmarkStart w:id="30" w:name="_Toc122352540"/>
      <w:bookmarkStart w:id="31" w:name="_Toc123575879"/>
      <w:r w:rsidRPr="008B5193">
        <w:lastRenderedPageBreak/>
        <w:t>Structure d'un schématron spécifique à un modèle de document CDA</w:t>
      </w:r>
      <w:bookmarkEnd w:id="30"/>
      <w:bookmarkEnd w:id="31"/>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2" w:name="_Toc122352541"/>
      <w:bookmarkStart w:id="33" w:name="_Toc123575880"/>
      <w:r w:rsidRPr="008B5193">
        <w:t>Structure générale</w:t>
      </w:r>
      <w:bookmarkEnd w:id="32"/>
      <w:bookmarkEnd w:id="33"/>
    </w:p>
    <w:p w14:paraId="53FB7F55"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Le schématron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&lt;schema&gt;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&lt;/schema&gt;</w:t>
      </w:r>
    </w:p>
    <w:p w14:paraId="7250B7C4"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title </w:t>
      </w:r>
      <w:r w:rsidRPr="00477299">
        <w:rPr>
          <w:rFonts w:asciiTheme="minorHAnsi" w:hAnsiTheme="minorHAnsi" w:cstheme="minorHAnsi"/>
          <w:bCs/>
          <w:sz w:val="20"/>
          <w:szCs w:val="20"/>
        </w:rPr>
        <w:t>(titre du schématron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namespaces</w:t>
      </w:r>
      <w:r w:rsidRPr="00477299">
        <w:rPr>
          <w:rFonts w:asciiTheme="minorHAnsi" w:hAnsiTheme="minorHAnsi" w:cstheme="minorHAnsi"/>
          <w:sz w:val="20"/>
          <w:szCs w:val="20"/>
        </w:rPr>
        <w:t xml:space="preserve"> utilisés.</w:t>
      </w:r>
    </w:p>
    <w:p w14:paraId="25747530"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includes</w:t>
      </w:r>
      <w:r w:rsidRPr="00477299">
        <w:rPr>
          <w:rFonts w:asciiTheme="minorHAnsi" w:hAnsiTheme="minorHAnsi" w:cstheme="minorHAnsi"/>
          <w:sz w:val="20"/>
          <w:szCs w:val="20"/>
        </w:rPr>
        <w:t xml:space="preserve"> (chemins vers les sous-schématrons)</w:t>
      </w:r>
    </w:p>
    <w:p w14:paraId="7FC076EB"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schématrons exécutés)</w:t>
      </w:r>
    </w:p>
    <w:p w14:paraId="159F1653" w14:textId="77777777"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contenant les contrôles effectués directement par le schématron principal</w:t>
      </w:r>
    </w:p>
    <w:p w14:paraId="132838DC"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schématron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 xml:space="preserve">contrôles (pattern et sous-schématrons)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4" w:name="_Toc122352542"/>
      <w:bookmarkStart w:id="35" w:name="_Toc123575881"/>
      <w:r w:rsidRPr="00E814FD">
        <w:t>title</w:t>
      </w:r>
      <w:bookmarkEnd w:id="34"/>
      <w:bookmarkEnd w:id="35"/>
    </w:p>
    <w:p w14:paraId="5257CA9A"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Titre du schématron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&lt;title&gt;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VAC-NOTE_</w:t>
      </w:r>
      <w:r w:rsidR="004774C0" w:rsidRPr="004774C0">
        <w:rPr>
          <w:rFonts w:asciiTheme="minorHAnsi" w:hAnsiTheme="minorHAnsi" w:cstheme="minorHAnsi"/>
          <w:color w:val="000000"/>
          <w:sz w:val="20"/>
          <w:szCs w:val="20"/>
        </w:rPr>
        <w:t>2022.01</w:t>
      </w:r>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&lt;/title&gt;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6" w:name="_Toc122352543"/>
      <w:bookmarkStart w:id="37" w:name="_Toc123575882"/>
      <w:r w:rsidRPr="00E814FD">
        <w:t>namespace</w:t>
      </w:r>
      <w:bookmarkEnd w:id="36"/>
      <w:bookmarkEnd w:id="37"/>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"xsi"</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"svs"</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r w:rsidRPr="00477299">
        <w:rPr>
          <w:rFonts w:asciiTheme="minorHAnsi" w:hAnsiTheme="minorHAnsi" w:cstheme="minorHAnsi"/>
          <w:sz w:val="20"/>
          <w:szCs w:val="20"/>
        </w:rPr>
        <w:t>namespace</w:t>
      </w:r>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8" w:name="_Toc122352544"/>
      <w:bookmarkStart w:id="39" w:name="_Toc123575883"/>
      <w:r w:rsidRPr="00E814FD">
        <w:t>include</w:t>
      </w:r>
      <w:bookmarkEnd w:id="38"/>
      <w:bookmarkEnd w:id="39"/>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sous-schématrons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sous-schématrons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7777777"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sous-schématrons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"abstract/dansJeuDeValeurs.sch"</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"abstract/IVL_TS.sch"</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77777777"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 xml:space="preserve">sous-schématrons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val="en-US" w:bidi="ar-SA"/>
        </w:rPr>
        <w:t>Entete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0" w:name="_Toc122352545"/>
      <w:bookmarkStart w:id="41" w:name="_Toc123575884"/>
      <w:r w:rsidRPr="00E814FD">
        <w:t>phase</w:t>
      </w:r>
      <w:bookmarkEnd w:id="40"/>
      <w:bookmarkEnd w:id="41"/>
    </w:p>
    <w:p w14:paraId="1021C4AB" w14:textId="77777777"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Ordonnancement des schématrons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"JDV_UsageDrogues-CISIS"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"JDV_ProfessionsExposees-CISIS"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"JDV_vieEnCollectivite-CISIS"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"JDV_RisquePourUsager-CISIS"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"JDV_RisquePourEntourage-CISIS"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Entete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"Entete_VAC-NOTE"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"S_Vaccination_VAC-Note"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"E_Vaccination_VAC-Note"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Théoriquement, un schématron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schematron, il est alors possible </w:t>
      </w:r>
      <w:r w:rsidRPr="00477299">
        <w:rPr>
          <w:rFonts w:asciiTheme="minorHAnsi" w:hAnsiTheme="minorHAnsi" w:cstheme="minorHAnsi"/>
          <w:bCs/>
          <w:i/>
          <w:sz w:val="20"/>
          <w:szCs w:val="20"/>
        </w:rPr>
        <w:t>de spécifier la phase à effectuer et 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schématrons de l’outil testContenuCDA ne contiennent qu’une phase contenant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77777777"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Si aucune phase n'est spécifiée, la validation utilise tous les blocs du schématron</w:t>
      </w:r>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2" w:name="_Toc122352546"/>
      <w:bookmarkStart w:id="43" w:name="_Toc123575885"/>
      <w:r w:rsidRPr="00E814FD">
        <w:lastRenderedPageBreak/>
        <w:t>pattern</w:t>
      </w:r>
      <w:bookmarkEnd w:id="42"/>
      <w:bookmarkEnd w:id="43"/>
    </w:p>
    <w:p w14:paraId="0ED28EBD" w14:textId="77777777"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Contrôles effectués directement par le schématron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&lt;!--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r w:rsidRPr="008C28E2">
        <w:rPr>
          <w:rFonts w:ascii="Courier New" w:hAnsi="Courier New" w:cs="Courier New"/>
          <w:color w:val="006400"/>
          <w:sz w:val="16"/>
          <w:szCs w:val="16"/>
          <w:highlight w:val="white"/>
        </w:rPr>
        <w:t>&lt;!--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"jdv_Activite"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"jdv_nivEtude"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"cda:ClinicalDocument/cda:component/cda:structuredBody"</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[CI-SIS_Modèle]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&lt;rule</w:t>
      </w:r>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r w:rsidRPr="004774C0">
        <w:rPr>
          <w:rFonts w:asciiTheme="minorHAnsi" w:hAnsiTheme="minorHAnsi" w:cstheme="minorHAnsi"/>
          <w:color w:val="F5844C"/>
          <w:sz w:val="20"/>
          <w:szCs w:val="20"/>
          <w:highlight w:val="white"/>
        </w:rPr>
        <w:t>context</w:t>
      </w:r>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&lt;assert&gt;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r w:rsidRPr="008C28E2">
        <w:rPr>
          <w:rFonts w:asciiTheme="minorHAnsi" w:hAnsiTheme="minorHAnsi" w:cstheme="minorHAnsi"/>
          <w:color w:val="F5844C"/>
          <w:sz w:val="20"/>
          <w:szCs w:val="20"/>
          <w:highlight w:val="white"/>
        </w:rPr>
        <w:t>name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&lt;rule</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&lt;assert&gt;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&lt;assert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&lt;/assert&gt;</w:t>
      </w:r>
    </w:p>
    <w:p w14:paraId="1851CE9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highlight w:val="white"/>
        </w:rPr>
        <w:t>cda:component/cda:section/cda:templateId[@root='1.3.6.1.4.1.19376.1.4.1.2.16']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[CI-SIS_Modèle]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993300"/>
          <w:sz w:val="18"/>
          <w:szCs w:val="18"/>
        </w:rPr>
        <w:t>cda:templateId[@root=[@root='1.2.250.1.213.1.1.1.40']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w:t>
      </w:r>
      <w:r w:rsidRPr="00E814FD">
        <w:rPr>
          <w:rFonts w:asciiTheme="minorHAnsi" w:hAnsiTheme="minorHAnsi" w:cstheme="minorHAnsi"/>
          <w:color w:val="000000"/>
          <w:sz w:val="18"/>
          <w:szCs w:val="18"/>
        </w:rPr>
        <w:t>Le templateId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rPr>
        <w:t xml:space="preserve">cda:templateId[@root=[@root='1.2.250.1.213.1.1.1.40']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 xml:space="preserve">[CI-SIS_Modèle] Erreur de conformité au modèle : </w:t>
      </w:r>
      <w:r w:rsidRPr="008C28E2">
        <w:rPr>
          <w:rFonts w:asciiTheme="minorHAnsi" w:hAnsiTheme="minorHAnsi" w:cstheme="minorHAnsi"/>
          <w:color w:val="000000"/>
          <w:sz w:val="20"/>
          <w:szCs w:val="20"/>
        </w:rPr>
        <w:t>Le templateId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77777777"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schématron </w:t>
      </w:r>
      <w:r w:rsidRPr="008C28E2">
        <w:rPr>
          <w:rFonts w:asciiTheme="minorHAnsi" w:hAnsiTheme="minorHAnsi" w:cstheme="minorHAnsi"/>
          <w:b/>
          <w:i/>
          <w:sz w:val="20"/>
          <w:szCs w:val="20"/>
        </w:rPr>
        <w:t>dansJeuDeValeurs.sch</w:t>
      </w:r>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4" w:name="_Toc122352547"/>
      <w:r>
        <w:br w:type="page"/>
      </w:r>
    </w:p>
    <w:p w14:paraId="225CC192" w14:textId="3F6E294C" w:rsidR="00475046" w:rsidRPr="00E814FD" w:rsidRDefault="00475046" w:rsidP="008C28E2">
      <w:pPr>
        <w:pStyle w:val="Titre3"/>
      </w:pPr>
      <w:bookmarkStart w:id="45" w:name="_Toc123575886"/>
      <w:r w:rsidRPr="00E814FD">
        <w:lastRenderedPageBreak/>
        <w:t>Abstract patterns</w:t>
      </w:r>
      <w:bookmarkEnd w:id="44"/>
      <w:bookmarkEnd w:id="45"/>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4.6.1 Répertoire schematrons/abstract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Les Abstract patterns sont des sous-schématrons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"true"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r w:rsidRPr="008C28E2">
        <w:rPr>
          <w:rFonts w:asciiTheme="minorHAnsi" w:hAnsiTheme="minorHAnsi" w:cstheme="minorHAnsi"/>
          <w:color w:val="993300"/>
          <w:sz w:val="20"/>
          <w:szCs w:val="20"/>
          <w:highlight w:val="white"/>
        </w:rPr>
        <w:t>dansJeuDeValeurs.sch</w:t>
      </w:r>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xmlns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"http://purl.oclc.org/dsdl/schematron"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"dansJeuDeValeurs"</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"true"</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r w:rsidRPr="008C28E2">
        <w:rPr>
          <w:rFonts w:ascii="Courier New" w:hAnsi="Courier New" w:cs="Courier New"/>
          <w:color w:val="0099CC"/>
          <w:sz w:val="16"/>
          <w:szCs w:val="16"/>
          <w:highlight w:val="white"/>
        </w:rPr>
        <w:t>xmlns:svs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"$xpath_elt"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"att_codeSystem"</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"@codeSystem"</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"att_displayName"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"@displayName"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$nullFlavor)"</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ne doit pas comporter d'attribut nullFlavor.</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nullFlavor est autorisé, une valeur admise pour cet attribut, ou un xsi:type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(document($path_jdv)//svs:Concept[@code=$att_code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[dansJeuDeValeurs] L'élément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"$vue_elt"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"$att_displayName"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"$att_codeSystem"</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partie du jeu de valeurs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"$path_jdv"</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Ils sont appelés par d’autres schématrons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77777777"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Un schématron fait appel à un Abstract pattern grâce à l'attribut</w:t>
      </w:r>
      <w:r w:rsidRPr="008C28E2">
        <w:rPr>
          <w:rFonts w:asciiTheme="minorHAnsi" w:hAnsiTheme="minorHAnsi" w:cstheme="minorHAnsi"/>
          <w:color w:val="000096"/>
          <w:sz w:val="20"/>
          <w:szCs w:val="20"/>
          <w:highlight w:val="white"/>
        </w:rPr>
        <w:t xml:space="preserve"> </w:t>
      </w:r>
      <w:r w:rsidRPr="008C28E2">
        <w:rPr>
          <w:rFonts w:asciiTheme="minorHAnsi" w:hAnsiTheme="minorHAnsi" w:cstheme="minorHAnsi"/>
          <w:color w:val="F5844C"/>
          <w:sz w:val="20"/>
          <w:szCs w:val="20"/>
          <w:highlight w:val="white"/>
        </w:rPr>
        <w:t>is-a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abstractEncompassingEncounterCode</w:t>
            </w:r>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componentOf/encompassingEncounter/code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abstractFunctionCode.sch</w:t>
            </w:r>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author/functionCode</w:t>
            </w:r>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participant/functionCode</w:t>
            </w:r>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ontrôle de l'élément healthcareFacility/code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r w:rsidRPr="008C28E2">
              <w:rPr>
                <w:rFonts w:asciiTheme="minorHAnsi" w:hAnsiTheme="minorHAnsi" w:cstheme="minorHAnsi"/>
                <w:sz w:val="18"/>
                <w:szCs w:val="18"/>
              </w:rPr>
              <w:t>abstractImmunization</w:t>
            </w:r>
            <w:r>
              <w:rPr>
                <w:rFonts w:asciiTheme="minorHAnsi" w:hAnsiTheme="minorHAnsi" w:cstheme="minorHAnsi"/>
                <w:sz w:val="18"/>
                <w:szCs w:val="18"/>
              </w:rPr>
              <w:t>.sch</w:t>
            </w:r>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l'élement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informant/relatedEntity/code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abstractSpecialty.sch</w:t>
            </w:r>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author/assignedAuthor/code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 standardIndustryClassCode</w:t>
            </w:r>
          </w:p>
        </w:tc>
      </w:tr>
      <w:tr w:rsidR="00475046" w:rsidRPr="00E814FD" w14:paraId="438EB3CC" w14:textId="77777777" w:rsidTr="0012182F">
        <w:tc>
          <w:tcPr>
            <w:tcW w:w="3397" w:type="dxa"/>
          </w:tcPr>
          <w:p w14:paraId="12C13E4C" w14:textId="77777777" w:rsidR="00475046" w:rsidRPr="00E814FD" w:rsidRDefault="00475046" w:rsidP="00903FB0">
            <w:pPr>
              <w:jc w:val="left"/>
              <w:rPr>
                <w:rFonts w:asciiTheme="minorHAnsi" w:hAnsiTheme="minorHAnsi" w:cstheme="minorHAnsi"/>
                <w:sz w:val="18"/>
                <w:szCs w:val="18"/>
                <w:highlight w:val="yellow"/>
              </w:rPr>
            </w:pPr>
            <w:r w:rsidRPr="00E814FD">
              <w:rPr>
                <w:rFonts w:asciiTheme="minorHAnsi" w:hAnsiTheme="minorHAnsi" w:cstheme="minorHAnsi"/>
                <w:sz w:val="18"/>
                <w:szCs w:val="18"/>
              </w:rPr>
              <w:t>abstractTypeCode.sch</w:t>
            </w:r>
          </w:p>
        </w:tc>
        <w:tc>
          <w:tcPr>
            <w:tcW w:w="5663" w:type="dxa"/>
          </w:tcPr>
          <w:p w14:paraId="2B38F7FF" w14:textId="2927382D"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c</w:t>
            </w:r>
            <w:r w:rsidR="00475046" w:rsidRPr="00E814FD">
              <w:rPr>
                <w:rFonts w:asciiTheme="minorHAnsi" w:hAnsiTheme="minorHAnsi" w:cstheme="minorHAnsi"/>
                <w:sz w:val="18"/>
                <w:szCs w:val="18"/>
              </w:rPr>
              <w:t>linicalDocument/code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dansJeuDeValeurs.sch</w:t>
            </w:r>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IVL_TS.sch</w:t>
            </w:r>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sidR="008C28E2">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typeCodeDansJeuDeValeurs.sch</w:t>
            </w:r>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CI-SIS_StructurationMinimale</w:t>
            </w:r>
            <w:r w:rsidRPr="00E814FD">
              <w:rPr>
                <w:rFonts w:asciiTheme="minorHAnsi" w:hAnsiTheme="minorHAnsi" w:cstheme="minorHAnsi"/>
                <w:color w:val="993300"/>
                <w:sz w:val="18"/>
                <w:szCs w:val="18"/>
                <w:highlight w:val="white"/>
              </w:rPr>
              <w:t>.sch</w:t>
            </w:r>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b/>
          <w:bCs/>
          <w:sz w:val="20"/>
          <w:szCs w:val="20"/>
          <w:highlight w:val="white"/>
        </w:rPr>
        <w:t> :</w:t>
      </w:r>
    </w:p>
    <w:p w14:paraId="63A27EE5"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schématron </w:t>
      </w:r>
      <w:r w:rsidRPr="009B38B9">
        <w:rPr>
          <w:rFonts w:asciiTheme="minorHAnsi" w:hAnsiTheme="minorHAnsi" w:cstheme="minorHAnsi"/>
          <w:color w:val="006400"/>
          <w:sz w:val="20"/>
          <w:szCs w:val="20"/>
        </w:rPr>
        <w:t>JDV_clinicalStatusCodes.sch</w:t>
      </w:r>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&lt;!--</w:t>
      </w:r>
      <w:r w:rsidRPr="009B38B9">
        <w:rPr>
          <w:rFonts w:ascii="Courier New" w:hAnsi="Courier New" w:cs="Courier New"/>
          <w:color w:val="006400"/>
          <w:sz w:val="16"/>
          <w:szCs w:val="16"/>
        </w:rPr>
        <w:t>JDV_clinicalStatusCodes.sch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77777777" w:rsidR="00BF5627" w:rsidRPr="009B38B9" w:rsidRDefault="00475046" w:rsidP="009B38B9">
      <w:pPr>
        <w:pStyle w:val="Titre2"/>
      </w:pPr>
      <w:r w:rsidRPr="00E814FD">
        <w:br w:type="page"/>
      </w:r>
      <w:bookmarkStart w:id="46" w:name="_Toc122352548"/>
      <w:bookmarkStart w:id="47" w:name="_Toc123575887"/>
      <w:r w:rsidR="00BF5627" w:rsidRPr="009B38B9">
        <w:lastRenderedPageBreak/>
        <w:t>Schématrons des jeux de valeurs</w:t>
      </w:r>
      <w:bookmarkEnd w:id="46"/>
      <w:bookmarkEnd w:id="47"/>
    </w:p>
    <w:p w14:paraId="087C6542" w14:textId="77777777"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Le contrôle des codes utilisés dans les documents CDA et issus des JDV est effectué à l’aide de schématrons.</w:t>
      </w:r>
    </w:p>
    <w:p w14:paraId="2745387F"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On distingue deux types de schématrons de jeux de valeurs : générique et spécifique</w:t>
      </w:r>
    </w:p>
    <w:p w14:paraId="2595175C"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Les schématrons de JDV spécifiques à l’en-tête</w:t>
      </w:r>
    </w:p>
    <w:p w14:paraId="63ADF93D"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Les schématrons de JDV génériques</w:t>
      </w:r>
    </w:p>
    <w:p w14:paraId="243F8AAE"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Les schématrons de JDV spécifiques à un volet</w:t>
      </w:r>
    </w:p>
    <w:p w14:paraId="34B7EFCE"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L’implémentation de ces schématrons diffèrent avant tout par la manière dont ils sont appelés :</w:t>
      </w:r>
    </w:p>
    <w:p w14:paraId="0F778D54"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schématrons spécifiques à l’en-tête sont appelés depuis le schématron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(ce choix a été fait car le schématron CI-SIS_StructurationMinimale.sch est toujours exécuté pour tous les documents).</w:t>
      </w:r>
    </w:p>
    <w:p w14:paraId="78757AAC"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schématrons génériques sont appelés depuis le schématron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(ce choix a été fait car le schématron CI-SIS_StructurationMinimale.sch est toujours exécuté pour tous les documents).</w:t>
      </w:r>
    </w:p>
    <w:p w14:paraId="4DF00A4D"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schématrons spécifiques à un volet sont appelés depuis le </w:t>
      </w:r>
      <w:r w:rsidRPr="009B38B9">
        <w:rPr>
          <w:rFonts w:asciiTheme="minorHAnsi" w:hAnsiTheme="minorHAnsi" w:cstheme="minorHAnsi"/>
          <w:b/>
          <w:sz w:val="20"/>
          <w:szCs w:val="20"/>
        </w:rPr>
        <w:t>schématron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7777777" w:rsidR="00BF5627" w:rsidRPr="009B38B9" w:rsidRDefault="00BF5627" w:rsidP="009B38B9">
      <w:pPr>
        <w:pStyle w:val="Titre3"/>
      </w:pPr>
      <w:bookmarkStart w:id="48" w:name="_Toc122352549"/>
      <w:bookmarkStart w:id="49" w:name="_Toc123575888"/>
      <w:r w:rsidRPr="009B38B9">
        <w:t>Comment distinguer schématron générique et schématron spécifique ?</w:t>
      </w:r>
      <w:bookmarkEnd w:id="48"/>
      <w:bookmarkEnd w:id="49"/>
    </w:p>
    <w:p w14:paraId="7D4179FE" w14:textId="77777777"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Si le code à contrôler peut être localisé de manière non ambigüe (et non pas unique), il faut créer un schématron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du schématron</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77777777"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Par contre, si le code à contrôler ne peut être localisé de manière non ambigüe, il faut créer des schématrons un JDV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77777777"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Exemple 1 : schématron de JDV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JDV_Activité-CISIS</w:t>
      </w:r>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JDV_niveauEtude-CISIS</w:t>
      </w:r>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r w:rsidRPr="009B38B9">
        <w:rPr>
          <w:rFonts w:asciiTheme="minorHAnsi" w:hAnsiTheme="minorHAnsi" w:cstheme="minorHAnsi"/>
          <w:color w:val="993300"/>
          <w:sz w:val="20"/>
          <w:szCs w:val="20"/>
          <w:highlight w:val="white"/>
        </w:rPr>
        <w:t xml:space="preserve">xpath_elt </w:t>
      </w:r>
      <w:r w:rsidRPr="009B38B9">
        <w:rPr>
          <w:rFonts w:asciiTheme="minorHAnsi" w:hAnsiTheme="minorHAnsi" w:cstheme="minorHAnsi"/>
          <w:sz w:val="20"/>
          <w:szCs w:val="20"/>
        </w:rPr>
        <w:t>on reste dans l’ambiguïté (on ne sait pas quel JDV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77777777"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Exemple 2 : schématron de JDV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ambigüe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schématron </w:t>
      </w:r>
      <w:r w:rsidRPr="009B38B9">
        <w:rPr>
          <w:rFonts w:asciiTheme="minorHAnsi" w:hAnsiTheme="minorHAnsi" w:cstheme="minorHAnsi"/>
          <w:color w:val="006400"/>
          <w:sz w:val="20"/>
          <w:szCs w:val="20"/>
        </w:rPr>
        <w:t>JDV_healthStatusCodes.sch</w:t>
      </w:r>
      <w:r w:rsidRPr="009B38B9">
        <w:rPr>
          <w:rFonts w:asciiTheme="minorHAnsi" w:hAnsiTheme="minorHAnsi" w:cstheme="minorHAnsi"/>
          <w:sz w:val="20"/>
          <w:szCs w:val="20"/>
          <w:lang w:eastAsia="fr-FR"/>
        </w:rPr>
        <w:t xml:space="preserve"> générique avec le paramètre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"xpath_elt"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993300"/>
          <w:sz w:val="18"/>
          <w:szCs w:val="18"/>
          <w:lang w:val="en-US"/>
        </w:rPr>
        <w:t>cda:observation[cda:templateId/@root='1.3.6.1.4.1.19376.1.5.3.1.4.1.2']/cda:value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77777777" w:rsidR="00BF5627" w:rsidRPr="009B38B9" w:rsidRDefault="00BF5627" w:rsidP="009B38B9">
      <w:pPr>
        <w:pStyle w:val="Titre3"/>
      </w:pPr>
      <w:bookmarkStart w:id="50" w:name="_Toc122352550"/>
      <w:bookmarkStart w:id="51" w:name="_Toc123575889"/>
      <w:r w:rsidRPr="009B38B9">
        <w:lastRenderedPageBreak/>
        <w:t>Schématrons de JDV spécifiques à l’en-tête</w:t>
      </w:r>
      <w:bookmarkEnd w:id="50"/>
      <w:bookmarkEnd w:id="51"/>
    </w:p>
    <w:p w14:paraId="66BAFA5A" w14:textId="77777777" w:rsidR="00BF5627" w:rsidRPr="009B38B9" w:rsidRDefault="00BF5627" w:rsidP="009B38B9">
      <w:pPr>
        <w:pStyle w:val="Titre4"/>
      </w:pPr>
      <w:bookmarkStart w:id="52" w:name="_Toc122352551"/>
      <w:r w:rsidRPr="009B38B9">
        <w:t>Liste des schématrons des JDV spécifiques à l’en-tête</w:t>
      </w:r>
      <w:bookmarkEnd w:id="52"/>
    </w:p>
    <w:p w14:paraId="2E2331FA"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schématrons de JDV spécifiques à l’en-tête sont dans le répertoire </w:t>
      </w:r>
      <w:r w:rsidRPr="009B38B9">
        <w:rPr>
          <w:rFonts w:asciiTheme="minorHAnsi" w:hAnsiTheme="minorHAnsi" w:cstheme="minorHAnsi"/>
          <w:b/>
          <w:sz w:val="20"/>
          <w:szCs w:val="20"/>
        </w:rPr>
        <w:t>schematrons\include\jeuxDeValeurs\en-tête.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"dansJeuDeValeurs")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JDV_authenticatorSpecialty.sch</w:t>
            </w:r>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JDV_authorFunctionCode.sch</w:t>
            </w:r>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JDV_authorSpecialty.sch</w:t>
            </w:r>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JDV_confidentialityCode.sch</w:t>
            </w:r>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r w:rsidRPr="00E814FD">
              <w:rPr>
                <w:rFonts w:asciiTheme="minorHAnsi" w:hAnsiTheme="minorHAnsi" w:cstheme="minorHAnsi"/>
                <w:color w:val="0070C0"/>
                <w:sz w:val="18"/>
                <w:szCs w:val="18"/>
              </w:rPr>
              <w:t>dansJeuDeValeurs.sch</w:t>
            </w:r>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JDV_encompassingEncounterCode.sch</w:t>
            </w:r>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r w:rsidRPr="00E814FD">
              <w:rPr>
                <w:rFonts w:asciiTheme="minorHAnsi" w:hAnsiTheme="minorHAnsi" w:cstheme="minorHAnsi"/>
                <w:sz w:val="18"/>
                <w:szCs w:val="18"/>
              </w:rPr>
              <w:t>abstractEncompassingEncounterCode.sch</w:t>
            </w:r>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JDV_legalAuthenticatorSpecialty.sch</w:t>
            </w:r>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JDV_participantAssociatedEntityCode.sch</w:t>
            </w:r>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JDV_participantFunctionCode.sch</w:t>
            </w:r>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JDV_standardIndustryClassCode.sch</w:t>
            </w:r>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JDV_typeCode.sch</w:t>
            </w:r>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77777777" w:rsidR="00BF5627" w:rsidRPr="009B38B9" w:rsidRDefault="00BF5627" w:rsidP="009B38B9">
      <w:pPr>
        <w:pStyle w:val="Titre4"/>
      </w:pPr>
      <w:bookmarkStart w:id="53" w:name="_Toc122352552"/>
      <w:r w:rsidRPr="009B38B9">
        <w:t>Appel de ces schématrons de JDV spécifiques à l’en-tête par le schématron CI-SIS_StructurationMinimale.sch</w:t>
      </w:r>
      <w:bookmarkEnd w:id="53"/>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schématron </w:t>
      </w:r>
      <w:r w:rsidRPr="009B38B9">
        <w:rPr>
          <w:rFonts w:asciiTheme="minorHAnsi" w:hAnsiTheme="minorHAnsi" w:cstheme="minorHAnsi"/>
          <w:color w:val="993300"/>
          <w:sz w:val="20"/>
          <w:szCs w:val="20"/>
        </w:rPr>
        <w:t xml:space="preserve">CI-SIS_StructurationMinimale.sch </w:t>
      </w:r>
      <w:r w:rsidRPr="009B38B9">
        <w:rPr>
          <w:rFonts w:asciiTheme="minorHAnsi" w:hAnsiTheme="minorHAnsi" w:cstheme="minorHAnsi"/>
          <w:sz w:val="20"/>
          <w:szCs w:val="20"/>
        </w:rPr>
        <w:t>(dans le répertoire schematrons\profils).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4" w:name="_Toc122352553"/>
      <w:r w:rsidRPr="009B38B9">
        <w:t>Abstract pattern appelé</w:t>
      </w:r>
      <w:bookmarkEnd w:id="54"/>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Exemple avec l’abstract pattern dansJeuDeValeurs.sch</w:t>
      </w:r>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schématron </w:t>
      </w:r>
      <w:r w:rsidRPr="009B38B9">
        <w:rPr>
          <w:rFonts w:asciiTheme="minorHAnsi" w:hAnsiTheme="minorHAnsi" w:cstheme="minorHAnsi"/>
          <w:color w:val="993300"/>
          <w:sz w:val="20"/>
          <w:szCs w:val="20"/>
        </w:rPr>
        <w:t>dansJeuDeValeurs.sch</w:t>
      </w:r>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testContenuCDA_V2_DeTravail\schematrons\abstract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Il contrôle l'appartenance d'une valeur codée obligatoire à un jeu de valeurs (code, displayName et codeSystem).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993300"/>
          <w:sz w:val="20"/>
          <w:szCs w:val="20"/>
          <w:highlight w:val="white"/>
        </w:rPr>
        <w:t>path_jdv</w:t>
      </w:r>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808080" w:themeColor="background1" w:themeShade="80"/>
          <w:sz w:val="20"/>
          <w:szCs w:val="20"/>
          <w:lang w:eastAsia="fr-FR"/>
        </w:rPr>
        <w:t>entryRelationship/observation/value [DF-D0000X:Décédé:1.2.250.1.213.2.12]</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5" w:name="_Toc122352554"/>
      <w:bookmarkStart w:id="56" w:name="_Toc123575890"/>
      <w:r w:rsidRPr="009B38B9">
        <w:t>Shématrons de JDV génériques</w:t>
      </w:r>
      <w:bookmarkEnd w:id="55"/>
      <w:bookmarkEnd w:id="56"/>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74DD0777" w14:textId="77777777" w:rsidR="00BF5627" w:rsidRPr="009B38B9" w:rsidRDefault="00BF5627" w:rsidP="009B38B9">
      <w:pPr>
        <w:pStyle w:val="Titre4"/>
      </w:pPr>
      <w:bookmarkStart w:id="57" w:name="_Toc122352555"/>
      <w:r w:rsidRPr="009B38B9">
        <w:t>Liste des schématrons des JDV génériques</w:t>
      </w:r>
      <w:bookmarkEnd w:id="57"/>
    </w:p>
    <w:p w14:paraId="5E74611B"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Ces schématrons de JDV génériques sont dans le répertoire</w:t>
      </w:r>
      <w:r w:rsidRPr="009B38B9">
        <w:rPr>
          <w:rFonts w:asciiTheme="minorHAnsi" w:hAnsiTheme="minorHAnsi" w:cstheme="minorHAnsi"/>
          <w:b/>
          <w:sz w:val="20"/>
          <w:szCs w:val="20"/>
        </w:rPr>
        <w:t xml:space="preserve"> \schematrons\include\jeuxDeValeurs</w:t>
      </w:r>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JDV_actSubstanceAdministrationImmunizationCode.sch</w:t>
      </w:r>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JDV_administrativeGenderCode.sch</w:t>
      </w:r>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JDV_healthStatusCodes.sch</w:t>
      </w:r>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0BF519E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JDV_observationIntoleranceType.sch</w:t>
      </w:r>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JDV_problemCodes.sch</w:t>
      </w:r>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JDV_SocialHistoryCodes.sch</w:t>
      </w:r>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JDV_substanceAdministration_approachSiteCode.sch</w:t>
      </w:r>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JDV_substanceAdministration_ImmunizationRouteCodes.sch</w:t>
      </w:r>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JDV_substanceAdministration_RouteOfAdministration.sch</w:t>
      </w:r>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JDV_TypeDirectiveAnticipee.sch</w:t>
      </w:r>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JDV_vitalSignCode.sch</w:t>
      </w:r>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testContenuCDA_V2_DeTravail\jeuxDeValeurs</w:t>
      </w:r>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77777777" w:rsidR="00BF5627" w:rsidRPr="009B38B9" w:rsidRDefault="00BF5627" w:rsidP="009B38B9">
      <w:pPr>
        <w:pStyle w:val="Titre4"/>
      </w:pPr>
      <w:bookmarkStart w:id="58" w:name="_Toc122352556"/>
      <w:r w:rsidRPr="009B38B9">
        <w:t>Appel de ces schématrons de JDV génériques par le schématron CI-SIS_StructurationMinimale.sch</w:t>
      </w:r>
      <w:bookmarkEnd w:id="58"/>
    </w:p>
    <w:p w14:paraId="3173B92B" w14:textId="77777777"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schématrons de ces JDV sont appelés par le schématron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qui est lui-même systématiquement exécuté pour chaque document contrôlé.</w:t>
      </w:r>
    </w:p>
    <w:p w14:paraId="3F937B3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schématron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&lt;!-- schématrons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"JDV_actSubstanceAdministrationImmunizationCode"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"JDV_administrativeGenderCode"</w:t>
      </w:r>
      <w:r w:rsidRPr="009B38B9">
        <w:rPr>
          <w:rFonts w:ascii="Courier New" w:hAnsi="Courier New" w:cs="Courier New"/>
          <w:color w:val="000096"/>
          <w:sz w:val="16"/>
          <w:szCs w:val="16"/>
          <w:highlight w:val="white"/>
        </w:rPr>
        <w:t>/&gt;</w:t>
      </w:r>
    </w:p>
    <w:p w14:paraId="2544932E"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"JDV_observationIntoleranceType"</w:t>
      </w:r>
      <w:r w:rsidRPr="009B38B9">
        <w:rPr>
          <w:rFonts w:ascii="Courier New" w:hAnsi="Courier New" w:cs="Courier New"/>
          <w:color w:val="000096"/>
          <w:sz w:val="16"/>
          <w:szCs w:val="16"/>
          <w:highlight w:val="white"/>
        </w:rPr>
        <w:t>&gt;&lt;/active&gt;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"JDV_problemCodes"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"JDV_SocialHistoryCodes"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"JDV_substanceAdministration_approachSiteCode"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"JDV_substanceAdministration_ImmunizationRouteCodes"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"JDV_substanceAdministration_RouteOfAdministration"</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"JDV_TypeDirectiveAnticipee"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"JDV_vitalSignCode"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3B781FB1"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schématron de JDV générique fait lui-même appel au schématron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r w:rsidRPr="009B38B9">
        <w:rPr>
          <w:rFonts w:ascii="Courier New" w:hAnsi="Courier New" w:cs="Courier New"/>
          <w:color w:val="006400"/>
          <w:sz w:val="16"/>
          <w:szCs w:val="16"/>
        </w:rPr>
        <w:t>JDV_healthStatusCodes.sch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"'entryRelationship/observation/value'"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7C76E7F5"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du schématron d’un JDV générique :</w:t>
      </w:r>
    </w:p>
    <w:p w14:paraId="5BC40A3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rPr>
        <w:t xml:space="preserve">jdv_healthStatusCodes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../../jeuxDeValeurs/</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dans le schématron CI-SIS_StructurationMinimale.sch)</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rPr>
        <w:t>cda:observation[cda:templateId/@root='1.3.6.1.4.1.19376.1.5.3.1.4.1.2']/cda:value</w:t>
      </w:r>
      <w:r w:rsidRPr="009B38B9">
        <w:rPr>
          <w:rFonts w:asciiTheme="minorHAnsi" w:hAnsiTheme="minorHAnsi" w:cstheme="minorHAnsi"/>
          <w:sz w:val="20"/>
          <w:szCs w:val="20"/>
        </w:rPr>
        <w:t>) à contrôler dans le JDV</w:t>
      </w:r>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59" w:name="_Toc122352557"/>
      <w:bookmarkStart w:id="60" w:name="_Toc123575891"/>
      <w:r w:rsidRPr="009B38B9">
        <w:t>Shématrons de JDV spécifiques à un volet</w:t>
      </w:r>
      <w:bookmarkEnd w:id="59"/>
      <w:bookmarkEnd w:id="60"/>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1" w:name="_Toc122352558"/>
      <w:r w:rsidRPr="009B38B9">
        <w:t>Liste des JDV spécifiques</w:t>
      </w:r>
      <w:bookmarkEnd w:id="61"/>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 xml:space="preserve">testContenuCDA_V2_DeTravail\jeuxDeValeurs </w:t>
      </w:r>
      <w:r w:rsidRPr="009B38B9">
        <w:rPr>
          <w:rFonts w:asciiTheme="minorHAnsi" w:hAnsiTheme="minorHAnsi" w:cstheme="minorHAnsi"/>
          <w:sz w:val="20"/>
          <w:szCs w:val="20"/>
        </w:rPr>
        <w:t>(le même que les JDV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6ECD8D15" w14:textId="77777777" w:rsidR="00BF5627" w:rsidRPr="009B38B9" w:rsidRDefault="00BF5627" w:rsidP="009B38B9">
      <w:pPr>
        <w:pStyle w:val="Titre4"/>
      </w:pPr>
      <w:bookmarkStart w:id="62" w:name="_Toc122352559"/>
      <w:r w:rsidRPr="009B38B9">
        <w:t>Schématrons des JDV spécifiques</w:t>
      </w:r>
      <w:bookmarkEnd w:id="62"/>
    </w:p>
    <w:p w14:paraId="5EAA40EF" w14:textId="77777777"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Ces schématrons de JDV spécifiques sont dans le répertoire</w:t>
      </w:r>
      <w:r w:rsidRPr="009B38B9">
        <w:rPr>
          <w:rFonts w:asciiTheme="minorHAnsi" w:hAnsiTheme="minorHAnsi" w:cstheme="minorHAnsi"/>
          <w:b/>
          <w:sz w:val="20"/>
          <w:szCs w:val="20"/>
        </w:rPr>
        <w:t xml:space="preserve"> \schematrons\include\jeuxDeValeurs\</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\schematrons\include\jeuxDeValeurs\</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7777777" w:rsidR="00BF5627" w:rsidRPr="009B38B9" w:rsidRDefault="00BF5627" w:rsidP="009B38B9">
      <w:pPr>
        <w:pStyle w:val="Titre4"/>
      </w:pPr>
      <w:bookmarkStart w:id="63" w:name="_Toc122352560"/>
      <w:r w:rsidRPr="009B38B9">
        <w:t>Appel du schématron d’un JDV spécifique par un schématron d’un modèle de document</w:t>
      </w:r>
      <w:bookmarkEnd w:id="63"/>
    </w:p>
    <w:p w14:paraId="5120C465"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schématron de ce JDV est </w:t>
      </w:r>
      <w:r w:rsidRPr="009B38B9">
        <w:rPr>
          <w:rFonts w:asciiTheme="minorHAnsi" w:hAnsiTheme="minorHAnsi" w:cstheme="minorHAnsi"/>
          <w:b/>
          <w:sz w:val="20"/>
          <w:szCs w:val="20"/>
        </w:rPr>
        <w:t>appelé par le schématron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schématron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w:t>
      </w:r>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"JDV_AntecedentsObstetricaux_CSE"</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"JDV_demConsult_CSE"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"JDV_dateCons_CSE"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"JDV_nivEtude_CSE"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"JDV_typPres_CSE"</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schématron de JDV spécifique fait lui-même appel au schématron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xmlns</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"http://purl.oclc.org/dsdl/schematron"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F5844C"/>
          <w:sz w:val="18"/>
          <w:szCs w:val="18"/>
          <w:highlight w:val="white"/>
        </w:rPr>
        <w:t xml:space="preserve"> is-a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"dansJeuDeValeurs"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"path_jdv"</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"vue_elt"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"nullFlavor"</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du schématron d’un JDV spécifique :</w:t>
      </w:r>
    </w:p>
    <w:p w14:paraId="7CEB43B3"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highlight w:val="white"/>
        </w:rPr>
        <w:t>JDV_Activite-CISIS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 xml:space="preserve">../jeuxDeValeurs/JDV_Activité-CISIS.xml </w:t>
      </w:r>
      <w:r w:rsidRPr="009B38B9">
        <w:rPr>
          <w:rFonts w:asciiTheme="minorHAnsi" w:hAnsiTheme="minorHAnsi" w:cstheme="minorHAnsi"/>
          <w:sz w:val="20"/>
          <w:szCs w:val="20"/>
        </w:rPr>
        <w:t>dans le schématron du modèle CI-SIS_CSE_CS8.sch)</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highlight w:val="white"/>
        </w:rPr>
        <w:t>cda:value</w:t>
      </w:r>
      <w:r w:rsidRPr="009B38B9">
        <w:rPr>
          <w:rFonts w:asciiTheme="minorHAnsi" w:hAnsiTheme="minorHAnsi" w:cstheme="minorHAnsi"/>
          <w:sz w:val="20"/>
          <w:szCs w:val="20"/>
        </w:rPr>
        <w:t>) à contrôler dans le JDV</w:t>
      </w:r>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r w:rsidRPr="00E814FD">
        <w:rPr>
          <w:rFonts w:asciiTheme="minorHAnsi" w:hAnsiTheme="minorHAnsi" w:cstheme="minorHAnsi"/>
          <w:color w:val="365F91" w:themeColor="accent1" w:themeShade="BF"/>
          <w:sz w:val="18"/>
          <w:szCs w:val="18"/>
          <w:highlight w:val="white"/>
        </w:rPr>
        <w:t xml:space="preserve">JDV_Activité-CISIS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Pour les shématrons de JDV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77777777"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C’est le cas présenté précédemment. Le schématron du JDV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77777777"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il faut créer un schématron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8B5193"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lang w:val="en-US"/>
        </w:rPr>
      </w:pPr>
      <w:r w:rsidRPr="008B5193">
        <w:rPr>
          <w:rFonts w:asciiTheme="minorHAnsi" w:hAnsiTheme="minorHAnsi" w:cstheme="minorHAnsi"/>
          <w:color w:val="000096"/>
          <w:sz w:val="18"/>
          <w:szCs w:val="18"/>
          <w:highlight w:val="white"/>
          <w:lang w:val="en-US"/>
        </w:rPr>
        <w:t>&lt;param</w:t>
      </w:r>
      <w:r w:rsidRPr="008B5193">
        <w:rPr>
          <w:rFonts w:asciiTheme="minorHAnsi" w:hAnsiTheme="minorHAnsi" w:cstheme="minorHAnsi"/>
          <w:color w:val="F5844C"/>
          <w:sz w:val="18"/>
          <w:szCs w:val="18"/>
          <w:highlight w:val="white"/>
          <w:lang w:val="en-US"/>
        </w:rPr>
        <w:t xml:space="preserve"> name</w:t>
      </w:r>
      <w:r w:rsidRPr="008B5193">
        <w:rPr>
          <w:rFonts w:asciiTheme="minorHAnsi" w:hAnsiTheme="minorHAnsi" w:cstheme="minorHAnsi"/>
          <w:color w:val="FF8040"/>
          <w:sz w:val="18"/>
          <w:szCs w:val="18"/>
          <w:highlight w:val="white"/>
          <w:lang w:val="en-US"/>
        </w:rPr>
        <w:t>=</w:t>
      </w:r>
      <w:r w:rsidRPr="008B5193">
        <w:rPr>
          <w:rFonts w:asciiTheme="minorHAnsi" w:hAnsiTheme="minorHAnsi" w:cstheme="minorHAnsi"/>
          <w:color w:val="993300"/>
          <w:sz w:val="18"/>
          <w:szCs w:val="18"/>
          <w:highlight w:val="white"/>
          <w:lang w:val="en-US"/>
        </w:rPr>
        <w:t>"xpath_elt"</w:t>
      </w:r>
      <w:r w:rsidRPr="008B5193">
        <w:rPr>
          <w:rFonts w:asciiTheme="minorHAnsi" w:hAnsiTheme="minorHAnsi" w:cstheme="minorHAnsi"/>
          <w:color w:val="F5844C"/>
          <w:sz w:val="18"/>
          <w:szCs w:val="18"/>
          <w:highlight w:val="white"/>
          <w:lang w:val="en-US"/>
        </w:rPr>
        <w:t xml:space="preserve"> value</w:t>
      </w:r>
      <w:r w:rsidRPr="008B5193">
        <w:rPr>
          <w:rFonts w:asciiTheme="minorHAnsi" w:hAnsiTheme="minorHAnsi" w:cstheme="minorHAnsi"/>
          <w:color w:val="FF8040"/>
          <w:sz w:val="18"/>
          <w:szCs w:val="18"/>
          <w:highlight w:val="white"/>
          <w:lang w:val="en-US"/>
        </w:rPr>
        <w:t>=</w:t>
      </w:r>
      <w:r w:rsidRPr="008B5193">
        <w:rPr>
          <w:rFonts w:asciiTheme="minorHAnsi" w:hAnsiTheme="minorHAnsi" w:cstheme="minorHAnsi"/>
          <w:color w:val="993300"/>
          <w:sz w:val="18"/>
          <w:szCs w:val="18"/>
          <w:highlight w:val="white"/>
          <w:lang w:val="en-US"/>
        </w:rPr>
        <w:t>"/cda:ClinicalDocument/cda:component/cda:structuredBody/cda:component/cda:section/cda:entry/cda:observation[cda:templateId/@root='1.3.6.1.4.1.19376.1.5.3.1.4.13.4' and cda:code/@code='ORG-075']/cda:value"</w:t>
      </w:r>
      <w:r w:rsidRPr="008B5193">
        <w:rPr>
          <w:rFonts w:asciiTheme="minorHAnsi" w:hAnsiTheme="minorHAnsi" w:cstheme="minorHAnsi"/>
          <w:color w:val="000096"/>
          <w:sz w:val="18"/>
          <w:szCs w:val="18"/>
          <w:highlight w:val="white"/>
          <w:lang w:val="en-US"/>
        </w:rPr>
        <w:t>/&gt;</w:t>
      </w:r>
    </w:p>
    <w:p w14:paraId="4EB22644" w14:textId="77777777" w:rsidR="00BF5627" w:rsidRPr="009B38B9" w:rsidRDefault="00BF5627" w:rsidP="00903FB0">
      <w:pPr>
        <w:spacing w:after="0"/>
        <w:jc w:val="left"/>
        <w:rPr>
          <w:rFonts w:asciiTheme="minorHAnsi" w:hAnsiTheme="minorHAnsi" w:cstheme="minorHAnsi"/>
          <w:sz w:val="20"/>
          <w:szCs w:val="20"/>
          <w:lang w:val="en-US"/>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/cda:entry/cda:observation[cda:templateId/@root='1.3.6.1.4.1.19376.1.5.3.1.4.13.4' and cda:code/@code='ORG-075']/cda:value"</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r w:rsidRPr="009B38B9">
        <w:rPr>
          <w:rFonts w:asciiTheme="minorHAnsi" w:hAnsiTheme="minorHAnsi" w:cstheme="minorHAnsi"/>
          <w:color w:val="993300"/>
          <w:sz w:val="20"/>
          <w:szCs w:val="20"/>
          <w:highlight w:val="white"/>
        </w:rPr>
        <w:t>xpath_elt</w:t>
      </w:r>
    </w:p>
    <w:p w14:paraId="28EB9A04"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En remplaçant :</w:t>
      </w:r>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"/cda:ClinicalDocument/cda:component/cda:structuredBody/cda:component/cda:section/cda:entry/cda:observation[cda:templateId/@root='1.3.6.1.4.1.19376.1.5.3.1.4.13.4'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par :</w:t>
      </w:r>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745EAE1A" w:rsidR="00421520" w:rsidRPr="008B5193" w:rsidRDefault="00421520" w:rsidP="006B6169">
      <w:pPr>
        <w:pStyle w:val="Titre2"/>
      </w:pPr>
      <w:bookmarkStart w:id="64" w:name="_Toc123575892"/>
      <w:r w:rsidRPr="008B5193">
        <w:lastRenderedPageBreak/>
        <w:t>Validation sémantique</w:t>
      </w:r>
      <w:r w:rsidR="008504A3">
        <w:t xml:space="preserve"> (schématron </w:t>
      </w:r>
      <w:r w:rsidR="008504A3" w:rsidRPr="008504A3">
        <w:t>terminologie.sch</w:t>
      </w:r>
      <w:r w:rsidR="008504A3">
        <w:t>)</w:t>
      </w:r>
      <w:bookmarkEnd w:id="64"/>
    </w:p>
    <w:p w14:paraId="547260DE" w14:textId="3CCBAC98"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Un schématron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rdf</w:t>
      </w:r>
      <w:r w:rsidR="00421520" w:rsidRPr="00A2647F">
        <w:rPr>
          <w:rFonts w:asciiTheme="minorHAnsi" w:hAnsiTheme="minorHAnsi" w:cstheme="minorHAnsi"/>
          <w:sz w:val="20"/>
          <w:szCs w:val="20"/>
        </w:rPr>
        <w:t xml:space="preserve"> produits par le CGTS.</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5" w:name="_Toc73630072"/>
      <w:bookmarkStart w:id="66" w:name="_Toc123575893"/>
      <w:r>
        <w:t>Codes à vérifier dans les d</w:t>
      </w:r>
      <w:r w:rsidR="00421520" w:rsidRPr="00A2647F">
        <w:t>ocument</w:t>
      </w:r>
      <w:r>
        <w:t>s</w:t>
      </w:r>
      <w:r w:rsidR="00421520" w:rsidRPr="00A2647F">
        <w:t xml:space="preserve"> CDA</w:t>
      </w:r>
      <w:bookmarkEnd w:id="65"/>
      <w:bookmarkEnd w:id="66"/>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00421520" w:rsidRPr="00A2647F">
        <w:rPr>
          <w:rFonts w:asciiTheme="minorHAnsi" w:hAnsiTheme="minorHAnsi" w:cstheme="minorHAnsi"/>
          <w:sz w:val="20"/>
          <w:szCs w:val="20"/>
        </w:rPr>
        <w:t>ode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displayName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libellé  du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w:t>
      </w:r>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r>
        <w:rPr>
          <w:rFonts w:asciiTheme="minorHAnsi" w:hAnsiTheme="minorHAnsi" w:cstheme="minorHAnsi"/>
          <w:sz w:val="20"/>
          <w:szCs w:val="20"/>
        </w:rPr>
        <w:t>OID</w:t>
      </w:r>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00421520" w:rsidRPr="00A2647F">
        <w:rPr>
          <w:rFonts w:asciiTheme="minorHAnsi" w:hAnsiTheme="minorHAnsi" w:cstheme="minorHAnsi"/>
          <w:sz w:val="20"/>
          <w:szCs w:val="20"/>
        </w:rPr>
        <w:t>alue</w:t>
      </w:r>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"d</w:t>
      </w:r>
      <w:r w:rsidRPr="00A2647F">
        <w:rPr>
          <w:rFonts w:asciiTheme="minorHAnsi" w:hAnsiTheme="minorHAnsi" w:cstheme="minorHAnsi"/>
          <w:sz w:val="20"/>
          <w:szCs w:val="20"/>
        </w:rPr>
        <w:t>isplayName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r w:rsidR="00A2647F">
        <w:rPr>
          <w:rFonts w:asciiTheme="minorHAnsi" w:hAnsiTheme="minorHAnsi" w:cstheme="minorHAnsi"/>
          <w:sz w:val="20"/>
          <w:szCs w:val="20"/>
        </w:rPr>
        <w:t>OID</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r w:rsidRPr="00A2647F">
        <w:rPr>
          <w:rFonts w:asciiTheme="minorHAnsi" w:hAnsiTheme="minorHAnsi" w:cstheme="minorHAnsi"/>
          <w:sz w:val="20"/>
          <w:szCs w:val="20"/>
        </w:rPr>
        <w:t>codeSystem</w:t>
      </w:r>
      <w:r>
        <w:rPr>
          <w:rFonts w:asciiTheme="minorHAnsi" w:hAnsiTheme="minorHAnsi" w:cstheme="minorHAnsi"/>
          <w:sz w:val="20"/>
          <w:szCs w:val="20"/>
        </w:rPr>
        <w:t>" contenant l'OID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quantités) </w:t>
      </w:r>
      <w:r w:rsidRPr="00A2647F">
        <w:rPr>
          <w:rFonts w:asciiTheme="minorHAnsi" w:hAnsiTheme="minorHAnsi" w:cstheme="minorHAnsi"/>
          <w:sz w:val="20"/>
          <w:szCs w:val="20"/>
        </w:rPr>
        <w:t> :</w:t>
      </w:r>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7" w:name="_Toc73630074"/>
      <w:bookmarkStart w:id="68" w:name="_Toc123575894"/>
      <w:r w:rsidRPr="009B38B9">
        <w:t>Fichier</w:t>
      </w:r>
      <w:r w:rsidR="00D1165B">
        <w:t>s</w:t>
      </w:r>
      <w:r w:rsidRPr="009B38B9">
        <w:t xml:space="preserve"> de terminologie</w:t>
      </w:r>
      <w:bookmarkEnd w:id="67"/>
      <w:r w:rsidR="00D1165B">
        <w:t>s</w:t>
      </w:r>
      <w:bookmarkEnd w:id="68"/>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r>
        <w:rPr>
          <w:rFonts w:asciiTheme="minorHAnsi" w:hAnsiTheme="minorHAnsi" w:cstheme="minorHAnsi"/>
          <w:sz w:val="20"/>
          <w:szCs w:val="20"/>
        </w:rPr>
        <w:t>rdf</w:t>
      </w:r>
      <w:r w:rsidRPr="008B0346">
        <w:rPr>
          <w:rFonts w:asciiTheme="minorHAnsi" w:hAnsiTheme="minorHAnsi" w:cstheme="minorHAnsi"/>
          <w:sz w:val="20"/>
          <w:szCs w:val="20"/>
        </w:rPr>
        <w:t xml:space="preserve"> des terminologies doivent respecter la règle de nommage suivante : oidTerminologie.rdf.</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r w:rsidR="00421520" w:rsidRPr="00D1165B">
        <w:rPr>
          <w:rFonts w:asciiTheme="minorHAnsi" w:hAnsiTheme="minorHAnsi" w:cstheme="minorHAnsi"/>
          <w:sz w:val="20"/>
          <w:szCs w:val="20"/>
        </w:rPr>
        <w:t>skos:notation</w:t>
      </w:r>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sidR="00D1165B">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télechargement sur le site :</w:t>
      </w:r>
      <w:r w:rsidR="00D1165B">
        <w:rPr>
          <w:rFonts w:asciiTheme="minorHAnsi" w:hAnsiTheme="minorHAnsi" w:cstheme="minorHAnsi"/>
          <w:color w:val="191919"/>
          <w:sz w:val="20"/>
          <w:szCs w:val="20"/>
          <w:shd w:val="clear" w:color="auto" w:fill="FFFFFF"/>
        </w:rPr>
        <w:t xml:space="preserve"> </w:t>
      </w:r>
      <w:hyperlink r:id="rId36" w:history="1">
        <w:r w:rsidRPr="00D1165B">
          <w:rPr>
            <w:rStyle w:val="Lienhypertexte"/>
            <w:rFonts w:asciiTheme="minorHAnsi" w:hAnsiTheme="minorHAnsi" w:cstheme="minorHAnsi"/>
            <w:sz w:val="20"/>
            <w:szCs w:val="20"/>
          </w:rPr>
          <w:t>https://loinc.org/downloads/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5A290AD3" w:rsidR="00421520" w:rsidRPr="00D1165B" w:rsidRDefault="00421520" w:rsidP="006B6169">
      <w:pPr>
        <w:pStyle w:val="Titre3"/>
      </w:pPr>
      <w:bookmarkStart w:id="69" w:name="_Toc73630075"/>
      <w:bookmarkStart w:id="70" w:name="_Toc123575895"/>
      <w:r w:rsidRPr="00D1165B">
        <w:t>V</w:t>
      </w:r>
      <w:r w:rsidR="00B64158" w:rsidRPr="00D1165B">
        <w:t>a</w:t>
      </w:r>
      <w:r w:rsidRPr="00D1165B">
        <w:t>lidation par schématron</w:t>
      </w:r>
      <w:bookmarkEnd w:id="69"/>
      <w:bookmarkEnd w:id="70"/>
    </w:p>
    <w:p w14:paraId="5C4EEFA5" w14:textId="6EC6CAF4"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schématron </w:t>
      </w:r>
      <w:r w:rsidRPr="008504A3">
        <w:rPr>
          <w:rFonts w:asciiTheme="minorHAnsi" w:hAnsiTheme="minorHAnsi" w:cstheme="minorHAnsi"/>
          <w:b/>
          <w:bCs/>
          <w:sz w:val="20"/>
          <w:szCs w:val="20"/>
        </w:rPr>
        <w:t>terminologie.sch</w:t>
      </w:r>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16B24727"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schématron est dans le répertoire </w:t>
      </w:r>
      <w:r w:rsidRPr="000B3301">
        <w:rPr>
          <w:rFonts w:asciiTheme="minorHAnsi" w:hAnsiTheme="minorHAnsi" w:cstheme="minorHAnsi"/>
          <w:sz w:val="20"/>
          <w:szCs w:val="20"/>
        </w:rPr>
        <w:t>schematrons/profils/terminologies/schematron/</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r w:rsidRPr="008B0346">
        <w:rPr>
          <w:rFonts w:asciiTheme="minorHAnsi" w:hAnsiTheme="minorHAnsi" w:cstheme="minorHAnsi"/>
          <w:sz w:val="20"/>
          <w:szCs w:val="20"/>
        </w:rPr>
        <w:t>path_terminologie</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//hl7:code</w:t>
      </w:r>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//hl7:value[@xsi:type='CD' or  @xsi:type='CE']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749BE02D"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-s : Fichier du schématron</w:t>
      </w:r>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-xsl : feuille xsl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outputxsl : Fichier de resulat de la transformation XSL</w:t>
      </w:r>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java  -cp ./* validate.java -i  -BIO_v2.0_Chikungunya.XML -s schematron\terminologie.sch -o output/CR-bio.svrl  -xsl schematron/svrl-to-html.xsl -outputxsl output/crbio.html</w:t>
      </w:r>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1" w:name="_Ref479061947"/>
      <w:bookmarkStart w:id="72" w:name="_Ref479061964"/>
      <w:bookmarkStart w:id="73" w:name="_Toc123575896"/>
      <w:r w:rsidRPr="008B5193">
        <w:lastRenderedPageBreak/>
        <w:t>Procédure pour vérifier un document</w:t>
      </w:r>
      <w:bookmarkEnd w:id="71"/>
      <w:bookmarkEnd w:id="72"/>
      <w:r w:rsidRPr="008B5193">
        <w:t xml:space="preserve"> CDA</w:t>
      </w:r>
      <w:bookmarkEnd w:id="73"/>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9AA9CD0" w14:textId="77777777" w:rsidR="008504A3" w:rsidRPr="00611BFD" w:rsidRDefault="008504A3" w:rsidP="008504A3">
      <w:pPr>
        <w:pStyle w:val="Grandelistepuces"/>
        <w:numPr>
          <w:ilvl w:val="0"/>
          <w:numId w:val="8"/>
        </w:numPr>
        <w:rPr>
          <w:rFonts w:cstheme="minorHAnsi"/>
          <w:b/>
          <w:i/>
          <w:sz w:val="20"/>
          <w:szCs w:val="20"/>
        </w:rPr>
      </w:pPr>
      <w:r w:rsidRPr="00611BFD">
        <w:rPr>
          <w:rFonts w:cstheme="minorHAnsi"/>
          <w:sz w:val="20"/>
          <w:szCs w:val="20"/>
        </w:rPr>
        <w:t xml:space="preserve">Aller sur </w:t>
      </w:r>
      <w:r w:rsidRPr="00611BFD">
        <w:rPr>
          <w:rFonts w:cstheme="minorHAnsi"/>
          <w:b/>
          <w:i/>
          <w:sz w:val="20"/>
          <w:szCs w:val="20"/>
        </w:rPr>
        <w:t>testContenuCDA\schematrons\moteur\TCC-GUI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486DB33D"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Lancer l’utilitaire </w:t>
      </w:r>
      <w:r w:rsidRPr="00611BFD">
        <w:rPr>
          <w:rFonts w:cstheme="minorHAnsi"/>
          <w:b/>
          <w:i/>
          <w:sz w:val="20"/>
          <w:szCs w:val="20"/>
        </w:rPr>
        <w:t>TCC-GUI.exe</w:t>
      </w:r>
    </w:p>
    <w:p w14:paraId="33820A2C" w14:textId="77777777" w:rsidR="008504A3" w:rsidRPr="00611BFD" w:rsidRDefault="008504A3" w:rsidP="008504A3">
      <w:pPr>
        <w:rPr>
          <w:rFonts w:asciiTheme="minorHAnsi" w:hAnsiTheme="minorHAnsi" w:cstheme="minorHAnsi"/>
          <w:sz w:val="20"/>
          <w:szCs w:val="20"/>
        </w:rPr>
      </w:pPr>
    </w:p>
    <w:p w14:paraId="1ECCF9C0" w14:textId="77777777" w:rsidR="008504A3" w:rsidRPr="00611BFD" w:rsidRDefault="008504A3" w:rsidP="008504A3">
      <w:pPr>
        <w:pStyle w:val="Titre2"/>
      </w:pPr>
      <w:bookmarkStart w:id="74" w:name="_Toc123575897"/>
      <w:r w:rsidRPr="00611BFD">
        <w:t>Sélection du fichier CDA à tester et du schématron correspondant</w:t>
      </w:r>
      <w:bookmarkEnd w:id="74"/>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schématron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77777777"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Si vous ne sélectionnez aucun schématron,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055DB66A"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72BB567" w14:textId="77777777" w:rsidR="008504A3" w:rsidRPr="00611BFD" w:rsidRDefault="008504A3" w:rsidP="008504A3">
      <w:pPr>
        <w:pStyle w:val="Titre2"/>
      </w:pPr>
      <w:bookmarkStart w:id="75" w:name="_Toc123575898"/>
      <w:r w:rsidRPr="00611BFD">
        <w:lastRenderedPageBreak/>
        <w:t>Lancement de la procédure de vérification de conformité du fichier CDA</w:t>
      </w:r>
      <w:bookmarkEnd w:id="75"/>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6" w:name="_Toc123575899"/>
      <w:r w:rsidRPr="00611BFD">
        <w:lastRenderedPageBreak/>
        <w:t>Visualisation des rapports de conformité</w:t>
      </w:r>
      <w:bookmarkEnd w:id="76"/>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7" w:name="_Toc123575900"/>
      <w:r w:rsidRPr="008B5193">
        <w:lastRenderedPageBreak/>
        <w:t xml:space="preserve">Historique </w:t>
      </w:r>
      <w:r w:rsidR="0020298C" w:rsidRPr="008B5193">
        <w:t>des évolutions</w:t>
      </w:r>
      <w:bookmarkEnd w:id="77"/>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 la boite à outils schématrons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schématron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schématron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Schématrons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Complétude des contrôles du schématron CI-SIS_StructurationCommuneCDAr2 et des schématrons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Schématrons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Version définitive et approuvée du schématron Certificats de Santé de l’Enfant et des exemples CS8, CS9, CS24</w:t>
            </w:r>
          </w:p>
          <w:p w14:paraId="0D059A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schématron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Ajout du jeu de valeurs correspondant dans le répertoire jeuxDeValeurs</w:t>
            </w:r>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 «Chirurgien-dentiste»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Exemples CSE et fiches cardios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Mises à jour de schématrons</w:t>
            </w:r>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&lt;addr&gt;, &lt;telecom&gt;, ainsi que pour la structuration de l’élément &lt;addr&gt;.</w:t>
            </w:r>
          </w:p>
          <w:p w14:paraId="12723A1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schématrons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Verif.bat et compilverif.bat mis à jour pour appeler la nouvelle version du moteur xsdvalidator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 CI-SIS_jdv_authorSpecialty.xml et  CI-SIS_jdv_observationInterpretation.xml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CI-SIS_jdv_healthcareFacilityTypeCode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Déclaration du namespace CDA, pour rétro-compatibilité</w:t>
            </w:r>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schématron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Fiche RCP»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résiduelles dans tous les exemples  de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Mise à jour du schématron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infrastructure/cda</w:t>
            </w:r>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schéma processable/extensions/ihelab.xsd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schématron CI-SIS_StructurationCommuneCDAr2.sch pour contrôler que l’extension serviceEvent/lab:statusCode n’est utilisée que dans les CR de biologie ou d’anatomo-cyto-pathologie.</w:t>
            </w:r>
          </w:p>
          <w:p w14:paraId="5B3E8CE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sous-schématron include/serviceEventLabStatusCode20130408.sch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lang w:val="en-US"/>
              </w:rPr>
              <w:t>CR_BIO_Chikungunya_AUTO-PRES</w:t>
            </w:r>
          </w:p>
          <w:p w14:paraId="765B5C79" w14:textId="77777777"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schématron de section BIOsectionN1Struct et BIOsectionN1Code et du schématron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entrée BIOentry et ajout du templateId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 certains shématrons</w:t>
            </w:r>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CSE (exemples, schématrons et jeux de valeurs)</w:t>
            </w:r>
          </w:p>
          <w:p w14:paraId="165E6EE8"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schématron serviceEventPerformer</w:t>
            </w:r>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AVC_postAVC</w:t>
            </w:r>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77777777"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Génération des fichier xsl dans le répertoire schématrons et renommage du schématron IHE_PCC.sch en IHE.sch</w:t>
            </w:r>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CR-ACP_sein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différents schématrons</w:t>
            </w:r>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77777777"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schématron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schématron E_BIOentry_CRBIO.sch</w:t>
            </w:r>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schématrons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Autorisation de l’attribut nullFlavor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legalAuthenticator</w:t>
            </w:r>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authenticator</w:t>
            </w:r>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suite à concertation du volet CNAM-HR. </w:t>
            </w:r>
          </w:p>
          <w:p w14:paraId="5CB34622" w14:textId="77777777"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C3414B" w:rsidRPr="00E814FD">
              <w:rPr>
                <w:rFonts w:asciiTheme="minorHAnsi" w:hAnsiTheme="minorHAnsi" w:cstheme="minorHAnsi"/>
                <w:sz w:val="18"/>
                <w:szCs w:val="18"/>
              </w:rPr>
              <w:t>schématron</w:t>
            </w:r>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JDV_SocialHistoryCodes-CISIS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JDV_BIO_Chapitres-CISIS et JDV_BIO_SousChapitres-CISIS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77777777"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Création du schématron abstrait dansTypeCode et du schématron JDV_participationType.sch</w:t>
            </w:r>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des schématrons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\include\entrees : E_medications_int.sch</w:t>
            </w:r>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\include\sections : S_dispositifs_medicaux_ASIP.sch, S_documentSummary.sch, S_codedListOfSurgeries.sch</w:t>
            </w:r>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\include\specificationsVolets\CSE : E_CodedVitalSigns_CSE.sch</w:t>
            </w:r>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\include\specificationsVolets\TLM : Entete_TLM-DA.sch et Entete_TLM-CR.sch</w:t>
            </w:r>
          </w:p>
          <w:p w14:paraId="352A2B1E" w14:textId="77777777"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de quelques exemples suite à correction des schématrons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77777777"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des schématrons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fichier exemple SDM_MR_v2020.02 pour ajouter la version du modèle dans le templateId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77777777"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Modification du schématron CI-SIS_VSM.sch (schematrons) pour supprimer le contrôle de la section Traitement au long court qui est déjà réalisé dans le schématron S_traitementAuLongCours_ASIP.sch (schematrons\include\sections)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exemples CSE suite à évolutions demandées par la DGOS.</w:t>
            </w:r>
          </w:p>
          <w:p w14:paraId="30830D5C" w14:textId="77777777"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du schématron JDV_causeAccidentDom_CSE.sch (schematrons\include\jeuxDeValeurs\CSE) qui va contrôler le code contenu dans code et plus dans value suite à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77777777"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du schématron E_eatingSleeping_CSE.sch (schematrons\include\specificationsVolets\CSE) suite à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77777777"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schématrons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Modification des OIDs pour les DM (utilisation des OIDs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auteur (qui est dans author/functionCode/originalText)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modifiés pour ne plus afficher la table de matières dans les documents non structurés et pour afficher le suffix si présent ou le prefix dans le nom des personnes.</w:t>
            </w:r>
          </w:p>
          <w:p w14:paraId="2045E1CC" w14:textId="77777777" w:rsidR="008B58DE" w:rsidRPr="00E814FD" w:rsidRDefault="009E1A47"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p>
          <w:p w14:paraId="33F40D27" w14:textId="77777777"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des schématrons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JDV_administrativeGenderCode.sch, </w:t>
            </w:r>
          </w:p>
          <w:p w14:paraId="5F05A53B"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JDV_authorFunctionCode.sch, </w:t>
            </w:r>
          </w:p>
          <w:p w14:paraId="76A0A51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JDV_participantFunctionCode.sch</w:t>
            </w:r>
          </w:p>
          <w:p w14:paraId="0BEB6431"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JDV_substanceAdministration_approachSiteCode.sch</w:t>
            </w:r>
          </w:p>
          <w:p w14:paraId="606F5BAE" w14:textId="77777777"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schématrons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JDV_authorSpecialty.sch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JDV_ClinicalStatusCodes.sch pour le rendre générique</w:t>
            </w:r>
          </w:p>
          <w:p w14:paraId="77FF8640" w14:textId="77777777"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schématron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77777777" w:rsidR="00D96E2B" w:rsidRPr="00E814FD" w:rsidRDefault="00D96E2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JDV_participationType.sch (schematrons\include\jeuxDeValeurs) car le participant/typecode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implique aussi la suppression de l’abstract dansTypeCode.sch (schematrons\abstract) et la modification du schématron CI-SIS_StructurationMinimale.sch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nom du répertoire include\jeuxDeValeurs\FRCP en include\jeuxDeValeurs\FRCP-2015 (en prévision de la création d’un nouveau répertoire pour la nouvelle version)</w:t>
            </w:r>
          </w:p>
          <w:p w14:paraId="141EDEA4" w14:textId="77777777"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schématrons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7777777"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de cet abstract dans tous les schématrons des documents</w:t>
            </w:r>
          </w:p>
          <w:p w14:paraId="3709D1FC" w14:textId="77777777" w:rsidR="008E306F" w:rsidRPr="00E814FD" w:rsidRDefault="008E306F">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dansTypeCode.sch (qui n’est pas utile) et suppression de cet abstract dans le schématron SIS_StructurationMinimale.sch</w:t>
            </w:r>
          </w:p>
          <w:p w14:paraId="0EC982E5" w14:textId="77777777"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des schématrons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JDV_authenticatorSpecialty.sch, </w:t>
            </w:r>
          </w:p>
          <w:p w14:paraId="5898EE89"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p w14:paraId="7E03F34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p w14:paraId="7897FD9F"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p w14:paraId="79E9A416"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JDV_legalAuthenticatorSpecialty.sch,</w:t>
            </w:r>
          </w:p>
          <w:p w14:paraId="1348CC6B"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JDV_typeCode.sch</w:t>
            </w:r>
          </w:p>
          <w:p w14:paraId="6AD6D20D" w14:textId="77777777" w:rsidR="0069022A" w:rsidRPr="00E814FD" w:rsidRDefault="0069022A" w:rsidP="0069022A">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(schematrons\include\jeuxDeValeurs\en-tête)</w:t>
            </w:r>
          </w:p>
          <w:p w14:paraId="4E452ADE" w14:textId="77777777"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schématron</w:t>
            </w:r>
            <w:r w:rsidR="008E306F" w:rsidRPr="00E814FD">
              <w:rPr>
                <w:rFonts w:asciiTheme="minorHAnsi" w:hAnsiTheme="minorHAnsi" w:cstheme="minorHAnsi"/>
                <w:sz w:val="18"/>
                <w:szCs w:val="18"/>
              </w:rPr>
              <w:t>s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ER_severity_int.sch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Entete_FLUDR_FLUDT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77777777"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des schématrons sections et entrées D2LM</w:t>
            </w:r>
          </w:p>
          <w:p w14:paraId="77AC47A9" w14:textId="77777777"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schématron IHE.sch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Remplacement du JDV_ImmunizationCode-CISIS (1.2.250.1.213.1.1.5.12) par le JDV_HL7_ActSubstanceAdministrationImmunizationCode-CISIS (2.16.840.1.113883.1.11.19709)</w:t>
            </w:r>
          </w:p>
          <w:p w14:paraId="2E97E4E2"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p>
          <w:p w14:paraId="14349011" w14:textId="77777777"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des schématrons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JDV_actSubstanceAdministrationImmunizationCode.sch</w:t>
            </w:r>
          </w:p>
          <w:p w14:paraId="4D571A15"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JDV_observationIntoleranceType.sch</w:t>
            </w:r>
          </w:p>
          <w:p w14:paraId="21907A76"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JDV_substanceAdministration_ImmunizationRouteCodes.sch</w:t>
            </w:r>
          </w:p>
          <w:p w14:paraId="3EB6CABF"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JDV_substanceAdministration_RouteOfAdministration.sch</w:t>
            </w:r>
          </w:p>
          <w:p w14:paraId="058CDEFA"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JDV_vitalSignCode.sch</w:t>
            </w:r>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des schématrons suite à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shematrons/include/en-tete/</w:t>
            </w:r>
            <w:r w:rsidRPr="00E814FD">
              <w:rPr>
                <w:rFonts w:asciiTheme="minorHAnsi" w:hAnsiTheme="minorHAnsi" w:cstheme="minorHAnsi"/>
                <w:b/>
                <w:sz w:val="18"/>
                <w:szCs w:val="18"/>
              </w:rPr>
              <w:t>recordTarget_fr.sch</w:t>
            </w:r>
            <w:r w:rsidRPr="00E814FD">
              <w:rPr>
                <w:rFonts w:asciiTheme="minorHAnsi" w:hAnsiTheme="minorHAnsi" w:cstheme="minorHAnsi"/>
                <w:sz w:val="18"/>
                <w:szCs w:val="18"/>
              </w:rPr>
              <w:t xml:space="preserve"> en supprimant les contrôles sur la présence obligatoire des deux éléments « addr » et « telecom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shematron/abstract/</w:t>
            </w:r>
            <w:r w:rsidRPr="00E814FD">
              <w:rPr>
                <w:rFonts w:asciiTheme="minorHAnsi" w:hAnsiTheme="minorHAnsi" w:cstheme="minorHAnsi"/>
                <w:b/>
                <w:sz w:val="18"/>
                <w:szCs w:val="18"/>
              </w:rPr>
              <w:t>abstractAuthorFunctionCode.sch</w:t>
            </w:r>
            <w:r w:rsidRPr="00E814FD">
              <w:rPr>
                <w:rFonts w:asciiTheme="minorHAnsi" w:hAnsiTheme="minorHAnsi" w:cstheme="minorHAnsi"/>
                <w:sz w:val="18"/>
                <w:szCs w:val="18"/>
              </w:rPr>
              <w:t xml:space="preserve"> qui contrôle si la valeur de author/functionCode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JDV_authorSpecialty.sch </w:t>
            </w:r>
            <w:r w:rsidRPr="00E814FD">
              <w:rPr>
                <w:rFonts w:asciiTheme="minorHAnsi" w:hAnsiTheme="minorHAnsi" w:cstheme="minorHAnsi"/>
                <w:sz w:val="18"/>
                <w:szCs w:val="18"/>
              </w:rPr>
              <w:t xml:space="preserve">qui fait appel au nouveau shematron/abstract/ </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author/assignedAuthor/code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assignedAuthor_fr.sch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JDV_informantRelatedEntityCode.sch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abstractInformantRelatedEntityCode </w:t>
            </w:r>
            <w:r w:rsidRPr="00E814FD">
              <w:rPr>
                <w:rFonts w:asciiTheme="minorHAnsi" w:hAnsiTheme="minorHAnsi" w:cstheme="minorHAnsi"/>
                <w:sz w:val="18"/>
                <w:szCs w:val="18"/>
              </w:rPr>
              <w:t>qui contrôle si la valeur de informant/relatedEntity/code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informantRelatedEntity_fr.sch</w:t>
            </w:r>
            <w:r w:rsidRPr="00E814FD">
              <w:rPr>
                <w:rFonts w:asciiTheme="minorHAnsi" w:hAnsiTheme="minorHAnsi" w:cstheme="minorHAnsi"/>
                <w:sz w:val="18"/>
                <w:szCs w:val="18"/>
              </w:rPr>
              <w:t xml:space="preserve"> en supprimant les contrôles sur la présence obligatoire des éléments « addr » et « telecom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 xml:space="preserve">informationRecipient_fr.sch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informationRecipient » et « informationRecipient/name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suffix » [0..1]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prefix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receivedOrganization/id » et « receivedOrganization/name » </w:t>
            </w:r>
          </w:p>
          <w:p w14:paraId="21E4D553" w14:textId="77777777" w:rsidR="008C34AB" w:rsidRPr="00E814FD" w:rsidRDefault="008C34AB">
            <w:pPr>
              <w:pStyle w:val="Tableau"/>
              <w:numPr>
                <w:ilvl w:val="1"/>
                <w:numId w:val="15"/>
              </w:numPr>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abstractAuthorFunctionCode.sch </w:t>
            </w:r>
            <w:r w:rsidRPr="00E814FD">
              <w:rPr>
                <w:rFonts w:asciiTheme="minorHAnsi" w:hAnsiTheme="minorHAnsi" w:cstheme="minorHAnsi"/>
                <w:sz w:val="18"/>
                <w:szCs w:val="18"/>
              </w:rPr>
              <w:t>qui contrôle si la valeur de participant/functionCode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participant/associatedEntity/code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associatedEntity_fr.sch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abstractStandardIndustryClassCode.sch </w:t>
            </w:r>
            <w:r w:rsidRPr="00E814FD">
              <w:rPr>
                <w:rFonts w:asciiTheme="minorHAnsi" w:hAnsiTheme="minorHAnsi" w:cstheme="minorHAnsi"/>
                <w:sz w:val="18"/>
                <w:szCs w:val="18"/>
              </w:rPr>
              <w:t>qui contrôle si la valeur de assignedEntity/representedOrganization/standardIndustryClassCode/code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schematrons\include\jeuxDeValeurs\en-tête/healthcareFacilityCode.sch qui fait au nouveau shematron/abstract/</w:t>
            </w:r>
            <w:r w:rsidRPr="00E814FD">
              <w:rPr>
                <w:rFonts w:asciiTheme="minorHAnsi" w:hAnsiTheme="minorHAnsi" w:cstheme="minorHAnsi"/>
                <w:b/>
                <w:sz w:val="18"/>
                <w:szCs w:val="18"/>
              </w:rPr>
              <w:t>abstractHealthcareFacilityTypeCode.sch</w:t>
            </w:r>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schematrons\include/en-tete/</w:t>
            </w:r>
            <w:r w:rsidRPr="00E814FD">
              <w:rPr>
                <w:rFonts w:asciiTheme="minorHAnsi" w:hAnsiTheme="minorHAnsi" w:cstheme="minorHAnsi"/>
                <w:b/>
                <w:sz w:val="18"/>
                <w:szCs w:val="18"/>
              </w:rPr>
              <w:t xml:space="preserve">componentOf_fr.sch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r w:rsidRPr="00E814FD">
              <w:rPr>
                <w:rFonts w:asciiTheme="minorHAnsi" w:hAnsiTheme="minorHAnsi" w:cstheme="minorHAnsi"/>
                <w:b/>
                <w:sz w:val="18"/>
                <w:szCs w:val="18"/>
              </w:rPr>
              <w:t>processable/coreschemas/voc.xsd</w:t>
            </w:r>
            <w:r w:rsidRPr="00E814FD">
              <w:rPr>
                <w:rFonts w:asciiTheme="minorHAnsi" w:hAnsiTheme="minorHAnsi" w:cstheme="minorHAnsi"/>
                <w:sz w:val="18"/>
                <w:szCs w:val="18"/>
              </w:rPr>
              <w:t xml:space="preserve"> pour compléter la liste des valeurs autorisées pour l’élément componentOf/encompassingEncounter/encounterParticipant@typeCode</w:t>
            </w:r>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la feuille de style suite à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être rendus dans une iframe sans « sandbox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Sécuriser une iframe avec l’attribut sandbox</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avec ce plugin n’importe quel « iframe » est maintenant bac à sable. « Sandboxed iframes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limit-pdf » a été mis en œuvre. Si l’environnement veut autoriser le rendu pdf,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sandbox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iframes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2"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&lt;meta http-equiv=</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charset=utf-8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&lt;head&gt;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&lt;exclude-result-prefixes&gt;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:output&gt;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method. À partir de Netscape 7.0, method=</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CR de consultation pré-anesthésique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schématrons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7CE95B8E"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schématrons</w:t>
            </w:r>
          </w:p>
          <w:p w14:paraId="1F6A4D93" w14:textId="77777777" w:rsidR="008C34AB" w:rsidRPr="00E814FD" w:rsidRDefault="008C34AB" w:rsidP="008C34AB">
            <w:pPr>
              <w:pStyle w:val="Tableau"/>
              <w:rPr>
                <w:rFonts w:asciiTheme="minorHAnsi" w:hAnsiTheme="minorHAnsi" w:cstheme="minorHAnsi"/>
                <w:sz w:val="18"/>
                <w:szCs w:val="18"/>
              </w:rPr>
            </w:pP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Utilisation de la même patiente dans tous les exemples, plus complet en terme de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schématrons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suite à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7777777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des noms des schématrons</w:t>
            </w:r>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Mise à jour des JDV JDV_TypeGarde-CISIS, JDV_EvenementsAccouchement-CISIS, JDV_AntecedentsObstetricaux-CISIS et JDV_Addictions-CISIS</w:t>
            </w:r>
          </w:p>
          <w:p w14:paraId="57E2AD75" w14:textId="77777777" w:rsidR="0085393D" w:rsidRPr="00E814FD" w:rsidRDefault="00441E44" w:rsidP="0085393D">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r w:rsidR="005651EB" w:rsidRPr="00E814FD">
              <w:rPr>
                <w:rFonts w:asciiTheme="minorHAnsi" w:hAnsiTheme="minorHAnsi" w:cstheme="minorHAnsi"/>
                <w:b/>
                <w:sz w:val="18"/>
                <w:szCs w:val="18"/>
              </w:rPr>
              <w:t xml:space="preserve"> </w:t>
            </w:r>
            <w:r w:rsidRPr="00E814FD">
              <w:rPr>
                <w:rFonts w:asciiTheme="minorHAnsi" w:hAnsiTheme="minorHAnsi" w:cstheme="minorHAnsi"/>
                <w:b/>
                <w:sz w:val="18"/>
                <w:szCs w:val="18"/>
              </w:rPr>
              <w:t>:</w:t>
            </w:r>
          </w:p>
          <w:p w14:paraId="2E2536C6" w14:textId="77777777"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sous-schématrons par type de documents (schematrons\include\specificationsVolets et sous-répertoires schematrons\include\jeuxDeValeurs)</w:t>
            </w:r>
            <w:r w:rsidR="005651EB" w:rsidRPr="00E814FD">
              <w:rPr>
                <w:rFonts w:asciiTheme="minorHAnsi" w:hAnsiTheme="minorHAnsi" w:cstheme="minorHAnsi"/>
                <w:sz w:val="18"/>
                <w:szCs w:val="18"/>
              </w:rPr>
              <w:t xml:space="preserve">. </w:t>
            </w:r>
            <w:r w:rsidRPr="00E814FD">
              <w:rPr>
                <w:rFonts w:asciiTheme="minorHAnsi" w:hAnsiTheme="minorHAnsi" w:cstheme="minorHAnsi"/>
                <w:sz w:val="18"/>
                <w:szCs w:val="18"/>
              </w:rPr>
              <w:t>Schématrons de documents impactés :</w:t>
            </w:r>
            <w:r w:rsidR="00841AF9" w:rsidRPr="00E814FD">
              <w:rPr>
                <w:rFonts w:asciiTheme="minorHAnsi" w:hAnsiTheme="minorHAnsi" w:cstheme="minorHAnsi"/>
                <w:sz w:val="18"/>
                <w:szCs w:val="18"/>
              </w:rPr>
              <w:t xml:space="preserve"> CSE, TLM, D2LM, LDL, DLU</w:t>
            </w:r>
          </w:p>
          <w:p w14:paraId="64B31887" w14:textId="77777777"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Modification des noms des schématrons/profils : CI-SIS_Modeles_ANS.sch et CI-SIS_ModelesDeContenusCDA.sch</w:t>
            </w:r>
          </w:p>
          <w:p w14:paraId="45C0E1A3" w14:textId="77777777"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Modification de compilverif.bat et compilverifSDMMR.bat (suite au renommage des schématrons CI-SIS_Modeles_ANS.sch et CI-SIS_ModelesDeContenusCDA.sch)</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(suite à</w:t>
            </w:r>
            <w:r w:rsidRPr="00E814FD">
              <w:rPr>
                <w:rFonts w:asciiTheme="minorHAnsi" w:hAnsiTheme="minorHAnsi" w:cstheme="minorHAnsi"/>
                <w:sz w:val="18"/>
                <w:szCs w:val="18"/>
              </w:rPr>
              <w:t xml:space="preserve"> la mise à jour du JDV_Lateralite</w:t>
            </w:r>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VAC_3.1.xml (correction du templateId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suite à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 : nouvel exemple CR-BIO autoprésentable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 suite à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7777777" w:rsidR="00946EF5" w:rsidRPr="00E814FD" w:rsidRDefault="00946EF5"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Sch</w:t>
            </w:r>
            <w:r w:rsidR="00952C4A" w:rsidRPr="00E814FD">
              <w:rPr>
                <w:rFonts w:asciiTheme="minorHAnsi" w:hAnsiTheme="minorHAnsi" w:cstheme="minorHAnsi"/>
                <w:b/>
                <w:sz w:val="18"/>
                <w:szCs w:val="18"/>
              </w:rPr>
              <w:t>é</w:t>
            </w:r>
            <w:r w:rsidRPr="00E814FD">
              <w:rPr>
                <w:rFonts w:asciiTheme="minorHAnsi" w:hAnsiTheme="minorHAnsi" w:cstheme="minorHAnsi"/>
                <w:b/>
                <w:sz w:val="18"/>
                <w:szCs w:val="18"/>
              </w:rPr>
              <w:t>matrons :</w:t>
            </w:r>
          </w:p>
          <w:p w14:paraId="21FECED2" w14:textId="77777777"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Mise à jour du 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 IHE.sch pour corriger une erreur d’appel</w:t>
            </w:r>
          </w:p>
          <w:p w14:paraId="4751109A" w14:textId="77777777"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Mise à jour du 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 du recordTarget suite à la mise en place de l’INS</w:t>
            </w:r>
          </w:p>
          <w:p w14:paraId="0BF6B446" w14:textId="77777777"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Ajout du 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 pour tester l’interpretationCode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410C12F8"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p w14:paraId="07408D43" w14:textId="77777777" w:rsidR="00177EB0" w:rsidRPr="00E814FD" w:rsidRDefault="00177EB0" w:rsidP="00946EF5">
            <w:pPr>
              <w:pStyle w:val="Tableau"/>
              <w:rPr>
                <w:rFonts w:asciiTheme="minorHAnsi" w:hAnsiTheme="minorHAnsi" w:cstheme="minorHAnsi"/>
                <w:sz w:val="18"/>
                <w:szCs w:val="18"/>
              </w:rPr>
            </w:pP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(suite à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(suite à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E_payers_fr.sch</w:t>
            </w:r>
          </w:p>
          <w:p w14:paraId="07EDC963"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E_identificationMicroOrganismesMultiresistants_fr.sch</w:t>
            </w:r>
          </w:p>
          <w:p w14:paraId="48539EED"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E_accidentsTransfusionnels_fr.sch</w:t>
            </w:r>
          </w:p>
          <w:p w14:paraId="4B04BA45"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E_evenementIndesirableSuiteAdministrationDerivesSang_fr.sch</w:t>
            </w:r>
          </w:p>
          <w:p w14:paraId="0F6AD08C"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lastRenderedPageBreak/>
              <w:t>E_evenementIndesirablePendantHospitalisation_fr.sch</w:t>
            </w:r>
          </w:p>
          <w:p w14:paraId="0FCF386B"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E_statutDuDocument_fr.sch</w:t>
            </w:r>
          </w:p>
          <w:p w14:paraId="1BB42522"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E_disposition_fr.sch</w:t>
            </w:r>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S_travailEtAccouchement_ANS.sch</w:t>
            </w:r>
          </w:p>
          <w:p w14:paraId="0EE52D04"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S_dispositions_ANS.sch</w:t>
            </w:r>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S_facteursDeRisque-non-code_ANS.sch</w:t>
            </w:r>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S_anamneseEtFacteursDeRisques_ANS.sch</w:t>
            </w:r>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ouveaux exemples suite à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7777777"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Mise à jour des s</w:t>
            </w:r>
            <w:r w:rsidR="00970ACE" w:rsidRPr="00E814FD">
              <w:rPr>
                <w:rFonts w:asciiTheme="minorHAnsi" w:hAnsiTheme="minorHAnsi" w:cstheme="minorHAnsi"/>
                <w:b/>
                <w:sz w:val="18"/>
                <w:szCs w:val="18"/>
              </w:rPr>
              <w:t>chématrons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77777777"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w:t>
            </w:r>
            <w:r w:rsidR="00970ACE" w:rsidRPr="00E814FD">
              <w:rPr>
                <w:rFonts w:asciiTheme="minorHAnsi" w:hAnsiTheme="minorHAnsi" w:cstheme="minorHAnsi"/>
                <w:b/>
                <w:sz w:val="18"/>
                <w:szCs w:val="18"/>
              </w:rPr>
              <w:t>chématrons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09577CB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IHE.sch</w:t>
            </w:r>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r w:rsidRPr="00E814FD">
              <w:rPr>
                <w:rFonts w:asciiTheme="minorHAnsi" w:hAnsiTheme="minorHAnsi" w:cstheme="minorHAnsi"/>
                <w:sz w:val="18"/>
                <w:szCs w:val="18"/>
              </w:rPr>
              <w:t>S_principalMotif-non-code_ANS.sch</w:t>
            </w:r>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schematrons\include\sections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r w:rsidRPr="00E814FD">
              <w:rPr>
                <w:rFonts w:asciiTheme="minorHAnsi" w:hAnsiTheme="minorHAnsi" w:cstheme="minorHAnsi"/>
                <w:sz w:val="18"/>
                <w:szCs w:val="18"/>
              </w:rPr>
              <w:t>S_historyOfPresentIllness.sch</w:t>
            </w:r>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2631B4" w:rsidRPr="00E814FD">
              <w:rPr>
                <w:rFonts w:asciiTheme="minorHAnsi" w:hAnsiTheme="minorHAnsi" w:cstheme="minorHAnsi"/>
                <w:b/>
                <w:sz w:val="18"/>
                <w:szCs w:val="18"/>
              </w:rPr>
              <w:t>schematrons\include\jeuxDeValeurs\ANEST-CR-ANEST_2021.01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JDV_AbordVeineuxPeripherique-CISIS.sch</w:t>
            </w:r>
          </w:p>
          <w:p w14:paraId="5202DBDC" w14:textId="77777777" w:rsidR="002631B4"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JDV_AbordVeineuxCentral-CISIS.sch</w:t>
            </w:r>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 jeuxDeValeurs\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7777777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schématrons\include\specificationsVolets</w:t>
            </w:r>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77777777" w:rsidR="00786927" w:rsidRPr="00E814FD" w:rsidRDefault="00312FD4" w:rsidP="00786927">
            <w:pPr>
              <w:pStyle w:val="Tableau"/>
              <w:rPr>
                <w:rFonts w:asciiTheme="minorHAnsi" w:hAnsiTheme="minorHAnsi" w:cstheme="minorHAnsi"/>
                <w:sz w:val="18"/>
                <w:szCs w:val="18"/>
              </w:rPr>
            </w:pPr>
            <w:r w:rsidRPr="00E814FD">
              <w:rPr>
                <w:rFonts w:asciiTheme="minorHAnsi" w:hAnsiTheme="minorHAnsi" w:cstheme="minorHAnsi"/>
                <w:b/>
                <w:sz w:val="18"/>
                <w:szCs w:val="18"/>
              </w:rPr>
              <w:t>S</w:t>
            </w:r>
            <w:r w:rsidR="00786927" w:rsidRPr="00E814FD">
              <w:rPr>
                <w:rFonts w:asciiTheme="minorHAnsi" w:hAnsiTheme="minorHAnsi" w:cstheme="minorHAnsi"/>
                <w:b/>
                <w:sz w:val="18"/>
                <w:szCs w:val="18"/>
              </w:rPr>
              <w:t>chématrons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(renommé)</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(renommé)</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(renommé)</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(renommé)</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r w:rsidRPr="00E814FD">
              <w:rPr>
                <w:rFonts w:asciiTheme="minorHAnsi" w:hAnsiTheme="minorHAnsi" w:cstheme="minorHAnsi"/>
                <w:sz w:val="18"/>
                <w:szCs w:val="18"/>
                <w:lang w:val="en-AE"/>
              </w:rPr>
              <w:t>S_bilan-diagnostic-immediat_ANS.sch</w:t>
            </w:r>
          </w:p>
          <w:p w14:paraId="5FE6545A" w14:textId="77777777" w:rsidR="00424C09" w:rsidRPr="00E814FD" w:rsidRDefault="00424C09">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S_informationsAssure_ANS.sch</w:t>
            </w:r>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w:t>
            </w:r>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E_observationRequest_int.sch</w:t>
            </w:r>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w:t>
            </w:r>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JDV_administrativeGenderCode.sch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schematrons\include\specificationsVolets</w:t>
            </w:r>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77777777"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Modification des schématrons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VAC_2021.01\Entete\Entete_VAC_2021.01.sch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VAC-NOTE_2021.01\Entete\Entete_VAC-NOTE_2021.01.sch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exemples CDA ont été mis à jour notamment suite aux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schematrons\include\en-tete</w:t>
            </w:r>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r w:rsidRPr="00E814FD">
              <w:rPr>
                <w:rFonts w:asciiTheme="minorHAnsi" w:hAnsiTheme="minorHAnsi" w:cstheme="minorHAnsi"/>
                <w:sz w:val="18"/>
                <w:szCs w:val="18"/>
              </w:rPr>
              <w:t>documentationOf_fr.sch</w:t>
            </w:r>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r w:rsidRPr="00E814FD">
              <w:rPr>
                <w:rFonts w:asciiTheme="minorHAnsi" w:hAnsiTheme="minorHAnsi" w:cstheme="minorHAnsi"/>
                <w:b/>
                <w:sz w:val="18"/>
                <w:szCs w:val="18"/>
              </w:rPr>
              <w:t>schematrons\include\entrees</w:t>
            </w:r>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E_mesuresAcuiteVisuelle_int</w:t>
            </w:r>
          </w:p>
          <w:p w14:paraId="68BB0EE8"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E_mesuresAcuiteVisuelleObservation_int</w:t>
            </w:r>
          </w:p>
          <w:p w14:paraId="6B37CBDF" w14:textId="77777777" w:rsidR="00B07D21" w:rsidRPr="00E814FD" w:rsidRDefault="00B07D21" w:rsidP="0021607B">
            <w:pPr>
              <w:pStyle w:val="Tableau"/>
              <w:rPr>
                <w:rFonts w:asciiTheme="minorHAnsi" w:hAnsiTheme="minorHAnsi" w:cstheme="minorHAnsi"/>
                <w:sz w:val="18"/>
                <w:szCs w:val="18"/>
              </w:rPr>
            </w:pPr>
            <w:r w:rsidRPr="00E814FD">
              <w:rPr>
                <w:rFonts w:asciiTheme="minorHAnsi" w:hAnsiTheme="minorHAnsi" w:cstheme="minorHAnsi"/>
                <w:sz w:val="18"/>
                <w:szCs w:val="18"/>
              </w:rPr>
              <w:t>E_mesuresDeRefractionOrganizer_int</w:t>
            </w:r>
          </w:p>
          <w:p w14:paraId="569511F0" w14:textId="77777777" w:rsidR="00506B11" w:rsidRPr="00E814FD" w:rsidRDefault="00B07D2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E_mesureDeRefractionObservation_int</w:t>
            </w:r>
          </w:p>
          <w:p w14:paraId="2FDDFBA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E_mesuresDispositifsOculaires_int</w:t>
            </w:r>
          </w:p>
          <w:p w14:paraId="720B285A"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E_mesuresDispositifsOculairesObservation_int</w:t>
            </w:r>
          </w:p>
          <w:p w14:paraId="3117EEDF" w14:textId="77777777" w:rsidR="00B07D21" w:rsidRPr="008B5193" w:rsidRDefault="00B07D21" w:rsidP="00B07D21">
            <w:pPr>
              <w:pStyle w:val="Tableau"/>
              <w:rPr>
                <w:rFonts w:asciiTheme="minorHAnsi" w:hAnsiTheme="minorHAnsi" w:cstheme="minorHAnsi"/>
                <w:sz w:val="18"/>
                <w:szCs w:val="18"/>
              </w:rPr>
            </w:pPr>
            <w:r w:rsidRPr="008B5193">
              <w:rPr>
                <w:rFonts w:asciiTheme="minorHAnsi" w:hAnsiTheme="minorHAnsi" w:cstheme="minorHAnsi"/>
                <w:sz w:val="18"/>
                <w:szCs w:val="18"/>
              </w:rPr>
              <w:t>E_vitalSignsObservation_int.sch</w:t>
            </w:r>
          </w:p>
          <w:p w14:paraId="7E33A352" w14:textId="77777777" w:rsidR="001D0354" w:rsidRPr="008B5193" w:rsidRDefault="001D0354" w:rsidP="001D0354">
            <w:pPr>
              <w:pStyle w:val="Tableau"/>
              <w:rPr>
                <w:rFonts w:asciiTheme="minorHAnsi" w:hAnsiTheme="minorHAnsi" w:cstheme="minorHAnsi"/>
                <w:sz w:val="18"/>
                <w:szCs w:val="18"/>
              </w:rPr>
            </w:pPr>
          </w:p>
          <w:p w14:paraId="1E0D777A" w14:textId="77777777" w:rsidR="00B07D21" w:rsidRPr="008B5193" w:rsidRDefault="001D0354" w:rsidP="001D0354">
            <w:pPr>
              <w:pStyle w:val="Tableau"/>
              <w:rPr>
                <w:rFonts w:asciiTheme="minorHAnsi" w:hAnsiTheme="minorHAnsi" w:cstheme="minorHAnsi"/>
                <w:b/>
                <w:sz w:val="18"/>
                <w:szCs w:val="18"/>
              </w:rPr>
            </w:pPr>
            <w:r w:rsidRPr="008B5193">
              <w:rPr>
                <w:rFonts w:asciiTheme="minorHAnsi" w:hAnsiTheme="minorHAnsi" w:cstheme="minorHAnsi"/>
                <w:b/>
                <w:sz w:val="18"/>
                <w:szCs w:val="18"/>
              </w:rPr>
              <w:t>schematrons\include\sections :</w:t>
            </w:r>
          </w:p>
          <w:p w14:paraId="05AD526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S_analyseDesDispositifsOculaires</w:t>
            </w:r>
          </w:p>
          <w:p w14:paraId="653DD23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S_bilanOphtalmologique</w:t>
            </w:r>
          </w:p>
          <w:p w14:paraId="0FB566D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S_examenPhysiqueOculaire</w:t>
            </w:r>
          </w:p>
          <w:p w14:paraId="3D35F834" w14:textId="77777777" w:rsidR="001D0354" w:rsidRPr="008B5193" w:rsidRDefault="001D0354" w:rsidP="0021607B">
            <w:pPr>
              <w:pStyle w:val="Tableau"/>
              <w:rPr>
                <w:rFonts w:asciiTheme="minorHAnsi" w:hAnsiTheme="minorHAnsi" w:cstheme="minorHAnsi"/>
                <w:sz w:val="18"/>
                <w:szCs w:val="18"/>
              </w:rPr>
            </w:pPr>
            <w:r w:rsidRPr="008B5193">
              <w:rPr>
                <w:rFonts w:asciiTheme="minorHAnsi" w:hAnsiTheme="minorHAnsi" w:cstheme="minorHAnsi"/>
                <w:sz w:val="18"/>
                <w:szCs w:val="18"/>
              </w:rPr>
              <w:t>S_mesureDeLaRefraction</w:t>
            </w:r>
          </w:p>
          <w:p w14:paraId="5A7FB709" w14:textId="77777777" w:rsidR="001D0354" w:rsidRPr="008B5193" w:rsidRDefault="001D0354" w:rsidP="0021607B">
            <w:pPr>
              <w:pStyle w:val="Tableau"/>
              <w:rPr>
                <w:rFonts w:asciiTheme="minorHAnsi" w:hAnsiTheme="minorHAnsi" w:cstheme="minorHAnsi"/>
                <w:sz w:val="18"/>
                <w:szCs w:val="18"/>
              </w:rPr>
            </w:pPr>
            <w:r w:rsidRPr="008B5193">
              <w:rPr>
                <w:rFonts w:asciiTheme="minorHAnsi" w:hAnsiTheme="minorHAnsi" w:cstheme="minorHAnsi"/>
                <w:sz w:val="18"/>
                <w:szCs w:val="18"/>
              </w:rPr>
              <w:t>S_scoreRankin_ANS</w:t>
            </w:r>
          </w:p>
          <w:p w14:paraId="709DAD6E" w14:textId="77777777" w:rsidR="001D0354" w:rsidRPr="008B5193" w:rsidRDefault="001D0354" w:rsidP="0021607B">
            <w:pPr>
              <w:pStyle w:val="Tableau"/>
              <w:rPr>
                <w:rFonts w:asciiTheme="minorHAnsi" w:hAnsiTheme="minorHAnsi" w:cstheme="minorHAnsi"/>
                <w:sz w:val="18"/>
                <w:szCs w:val="18"/>
              </w:rPr>
            </w:pPr>
          </w:p>
          <w:p w14:paraId="6C135B01" w14:textId="77777777" w:rsidR="0021607B" w:rsidRPr="008B5193" w:rsidRDefault="0021607B" w:rsidP="0021607B">
            <w:pPr>
              <w:pStyle w:val="Tableau"/>
              <w:rPr>
                <w:rFonts w:asciiTheme="minorHAnsi" w:hAnsiTheme="minorHAnsi" w:cstheme="minorHAnsi"/>
                <w:b/>
                <w:sz w:val="18"/>
                <w:szCs w:val="18"/>
              </w:rPr>
            </w:pPr>
            <w:r w:rsidRPr="008B5193">
              <w:rPr>
                <w:rFonts w:asciiTheme="minorHAnsi" w:hAnsiTheme="minorHAnsi" w:cstheme="minorHAnsi"/>
                <w:b/>
                <w:sz w:val="18"/>
                <w:szCs w:val="18"/>
              </w:rPr>
              <w:t>schematrons\include\specificationsVolets :</w:t>
            </w:r>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lastRenderedPageBreak/>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w:t>
            </w:r>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schematrons\include\en-tete :</w:t>
            </w:r>
          </w:p>
          <w:p w14:paraId="50BBD8E5"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assignedAuthor_fr.sch</w:t>
            </w:r>
          </w:p>
          <w:p w14:paraId="517CB83C"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assignedEntity_fr.sch</w:t>
            </w:r>
          </w:p>
          <w:p w14:paraId="38B4C55E"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associatedEntity_fr.sch</w:t>
            </w:r>
          </w:p>
          <w:p w14:paraId="0A046C63" w14:textId="77777777" w:rsidR="00757508" w:rsidRPr="00E814FD" w:rsidRDefault="00757508" w:rsidP="00757508">
            <w:pPr>
              <w:pStyle w:val="Tableau"/>
              <w:rPr>
                <w:rFonts w:asciiTheme="minorHAnsi" w:hAnsiTheme="minorHAnsi" w:cstheme="minorHAnsi"/>
                <w:sz w:val="18"/>
                <w:szCs w:val="18"/>
              </w:rPr>
            </w:pPr>
            <w:r w:rsidRPr="00E814FD">
              <w:rPr>
                <w:rFonts w:asciiTheme="minorHAnsi" w:hAnsiTheme="minorHAnsi" w:cstheme="minorHAnsi"/>
                <w:sz w:val="18"/>
                <w:szCs w:val="18"/>
              </w:rPr>
              <w:t>informationRecipient_fr.sch</w:t>
            </w:r>
          </w:p>
          <w:p w14:paraId="66BEBF25"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participant_fr.sch</w:t>
            </w:r>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 :</w:t>
            </w:r>
          </w:p>
          <w:p w14:paraId="55400DC6"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JDV_administrativeGenderCode.sch</w:t>
            </w:r>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schematrons\include\jeuxDeValeurs\en-tête :</w:t>
            </w:r>
          </w:p>
          <w:p w14:paraId="71C6134E" w14:textId="77777777" w:rsidR="00757508" w:rsidRPr="00E814FD" w:rsidRDefault="00757508"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JDV_encompassingEncounterCode.sch</w:t>
            </w:r>
          </w:p>
          <w:p w14:paraId="56DF8122" w14:textId="77777777" w:rsidR="00757508" w:rsidRPr="00E814FD" w:rsidRDefault="00E80021"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JDV_typeCode.sch</w:t>
            </w:r>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schematrons\include\sections :</w:t>
            </w:r>
          </w:p>
          <w:p w14:paraId="3B8B54AB"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S_cadrePropositionTherapeutique_ANS.sch</w:t>
            </w:r>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schematrons\abstract :</w:t>
            </w:r>
          </w:p>
          <w:p w14:paraId="443E869D"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abstractEncompassingEncounterCode.sch</w:t>
            </w:r>
          </w:p>
          <w:p w14:paraId="2DBF19AA"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abstractHealthcareFacilityCode.sch</w:t>
            </w:r>
          </w:p>
          <w:p w14:paraId="1748666D" w14:textId="77777777" w:rsidR="00E80021" w:rsidRPr="00C73643" w:rsidRDefault="00E80021"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abstractTypeCode.sch</w:t>
            </w:r>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schematrons\profils :</w:t>
            </w:r>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CI-SIS_Modeles_ANS.sch</w:t>
            </w:r>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CI-SIS_StructurationMinimale.sch</w:t>
            </w:r>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schematrons\include\sections :</w:t>
            </w:r>
          </w:p>
          <w:p w14:paraId="63624020"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S_intravenousFluidsAdministered.sch</w:t>
            </w:r>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schematrons\include\entrees :</w:t>
            </w:r>
          </w:p>
          <w:p w14:paraId="39683BB7" w14:textId="77777777" w:rsidR="00941A79" w:rsidRPr="00C73643" w:rsidRDefault="003A1E35" w:rsidP="00757508">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E_SimpleObservation_fr.sch</w:t>
            </w:r>
          </w:p>
          <w:p w14:paraId="6EC7B996"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E_SimpleObservation_int.sch</w:t>
            </w:r>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schematrons\include\specificationsVolets:</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57323828" w:rsidR="00EF021E" w:rsidRPr="00E814FD" w:rsidRDefault="00EF021E" w:rsidP="00EF021E">
            <w:pPr>
              <w:pStyle w:val="Tableau"/>
              <w:rPr>
                <w:rFonts w:asciiTheme="minorHAnsi" w:hAnsiTheme="minorHAnsi" w:cstheme="minorHAnsi"/>
                <w:sz w:val="18"/>
                <w:szCs w:val="18"/>
              </w:rPr>
            </w:pPr>
            <w:r w:rsidRPr="00E814FD">
              <w:rPr>
                <w:rFonts w:asciiTheme="minorHAnsi" w:hAnsiTheme="minorHAnsi" w:cstheme="minorHAnsi"/>
                <w:b/>
                <w:sz w:val="18"/>
                <w:szCs w:val="18"/>
              </w:rPr>
              <w:t>Schématrons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59B8C403" w14:textId="77777777" w:rsidR="00776ECC" w:rsidRPr="00E814FD" w:rsidRDefault="00EF021E" w:rsidP="00776ECC">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r w:rsidR="00DB48C1" w:rsidRPr="00E814FD">
              <w:rPr>
                <w:rFonts w:asciiTheme="minorHAnsi" w:hAnsiTheme="minorHAnsi" w:cstheme="minorHAnsi"/>
                <w:sz w:val="18"/>
                <w:szCs w:val="18"/>
              </w:rPr>
              <w:t>lab(</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SDCT et pharm</w:t>
            </w:r>
            <w:r w:rsidR="0071310D" w:rsidRPr="00E814FD">
              <w:rPr>
                <w:rFonts w:asciiTheme="minorHAnsi" w:hAnsiTheme="minorHAnsi" w:cstheme="minorHAnsi"/>
                <w:sz w:val="18"/>
                <w:szCs w:val="18"/>
              </w:rPr>
              <w:t>acy.</w:t>
            </w:r>
          </w:p>
          <w:p w14:paraId="20449F0D" w14:textId="77777777" w:rsidR="00776ECC" w:rsidRPr="00E814FD" w:rsidRDefault="00776ECC" w:rsidP="00E5249E">
            <w:pPr>
              <w:pStyle w:val="Tableau"/>
              <w:rPr>
                <w:rFonts w:asciiTheme="minorHAnsi" w:hAnsiTheme="minorHAnsi" w:cstheme="minorHAnsi"/>
                <w:b/>
                <w:sz w:val="18"/>
                <w:szCs w:val="18"/>
              </w:rPr>
            </w:pP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77777777"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ExemplesCDA</w:t>
            </w:r>
          </w:p>
          <w:p w14:paraId="6C8784D4" w14:textId="77777777"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FeuilleDeStyle</w:t>
            </w:r>
          </w:p>
          <w:p w14:paraId="25FFB001" w14:textId="77777777" w:rsidR="009229C4" w:rsidRPr="00E814FD" w:rsidRDefault="009229C4" w:rsidP="009229C4">
            <w:pPr>
              <w:pStyle w:val="Tableau"/>
              <w:rPr>
                <w:rFonts w:asciiTheme="minorHAnsi" w:hAnsiTheme="minorHAnsi" w:cstheme="minorHAnsi"/>
                <w:b/>
                <w:sz w:val="18"/>
                <w:szCs w:val="18"/>
              </w:rPr>
            </w:pPr>
          </w:p>
          <w:p w14:paraId="444E714B" w14:textId="5F0DFE0D" w:rsidR="009229C4" w:rsidRPr="00E814FD"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répertoire ExemplesCDA</w:t>
            </w:r>
          </w:p>
          <w:p w14:paraId="105D10C2" w14:textId="77777777" w:rsidR="009229C4" w:rsidRPr="00E814FD" w:rsidRDefault="009229C4" w:rsidP="009229C4">
            <w:pPr>
              <w:pStyle w:val="Tableau"/>
              <w:rPr>
                <w:rFonts w:asciiTheme="minorHAnsi" w:hAnsiTheme="minorHAnsi" w:cstheme="minorHAnsi"/>
                <w:b/>
                <w:sz w:val="18"/>
                <w:szCs w:val="18"/>
              </w:rPr>
            </w:pPr>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r w:rsidRPr="00E814FD">
              <w:rPr>
                <w:rFonts w:asciiTheme="minorHAnsi" w:hAnsiTheme="minorHAnsi" w:cstheme="minorHAnsi"/>
                <w:bCs/>
                <w:sz w:val="18"/>
                <w:szCs w:val="18"/>
              </w:rPr>
              <w:t>processable</w:t>
            </w:r>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77777777"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Version 2022.01 des exemples CDA et des schématrons</w:t>
            </w:r>
            <w:r w:rsidRPr="00E814FD">
              <w:rPr>
                <w:rFonts w:asciiTheme="minorHAnsi" w:hAnsiTheme="minorHAnsi" w:cstheme="minorHAnsi"/>
                <w:color w:val="242424"/>
                <w:sz w:val="18"/>
                <w:szCs w:val="18"/>
                <w:shd w:val="clear" w:color="auto" w:fill="FFFFFF"/>
              </w:rPr>
              <w:t xml:space="preserve"> suite à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6745666B"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des sch</w:t>
            </w:r>
            <w:r w:rsidR="000B3301">
              <w:rPr>
                <w:rFonts w:asciiTheme="minorHAnsi" w:hAnsiTheme="minorHAnsi" w:cstheme="minorHAnsi"/>
                <w:bCs/>
                <w:color w:val="242424"/>
                <w:sz w:val="18"/>
                <w:szCs w:val="18"/>
                <w:shd w:val="clear" w:color="auto" w:fill="FFFFFF"/>
              </w:rPr>
              <w:t>é</w:t>
            </w:r>
            <w:r w:rsidRPr="004643CC">
              <w:rPr>
                <w:rFonts w:asciiTheme="minorHAnsi" w:hAnsiTheme="minorHAnsi" w:cstheme="minorHAnsi"/>
                <w:bCs/>
                <w:color w:val="242424"/>
                <w:sz w:val="18"/>
                <w:szCs w:val="18"/>
                <w:shd w:val="clear" w:color="auto" w:fill="FFFFFF"/>
              </w:rPr>
              <w:t xml:space="preserve">matrons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740C3C">
      <w:headerReference w:type="default" r:id="rId43"/>
      <w:footerReference w:type="default" r:id="rId44"/>
      <w:footerReference w:type="first" r:id="rId45"/>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E2A0A" w14:textId="77777777" w:rsidR="00B91D7B" w:rsidRDefault="00B91D7B" w:rsidP="00B576BD">
      <w:pPr>
        <w:spacing w:after="0"/>
      </w:pPr>
      <w:r>
        <w:separator/>
      </w:r>
    </w:p>
  </w:endnote>
  <w:endnote w:type="continuationSeparator" w:id="0">
    <w:p w14:paraId="4F36EEB6" w14:textId="77777777" w:rsidR="00B91D7B" w:rsidRDefault="00B91D7B"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319FC" w14:textId="77777777" w:rsidR="00B91D7B" w:rsidRDefault="00B91D7B" w:rsidP="00B576BD">
      <w:pPr>
        <w:spacing w:after="0"/>
      </w:pPr>
      <w:r>
        <w:separator/>
      </w:r>
    </w:p>
  </w:footnote>
  <w:footnote w:type="continuationSeparator" w:id="0">
    <w:p w14:paraId="1C5BC091" w14:textId="77777777" w:rsidR="00B91D7B" w:rsidRDefault="00B91D7B"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CI-SIS_T</w:t>
          </w:r>
          <w:r>
            <w:rPr>
              <w:color w:val="006AB2"/>
            </w:rPr>
            <w:t>estContenu</w:t>
          </w:r>
          <w:r w:rsidRPr="004E34E7">
            <w:rPr>
              <w:color w:val="006AB2"/>
            </w:rPr>
            <w:t>CDA-LISEZ-MOI</w:t>
          </w:r>
        </w:p>
      </w:tc>
      <w:tc>
        <w:tcPr>
          <w:tcW w:w="625" w:type="pct"/>
          <w:vAlign w:val="center"/>
        </w:tcPr>
        <w:p w14:paraId="77176E6B" w14:textId="4AED8D47" w:rsidR="009229C4" w:rsidRPr="00814E84" w:rsidRDefault="008504A3" w:rsidP="00B52AE9">
          <w:pPr>
            <w:jc w:val="center"/>
            <w:rPr>
              <w:color w:val="006AB2"/>
              <w:sz w:val="18"/>
            </w:rPr>
          </w:pPr>
          <w:r>
            <w:rPr>
              <w:color w:val="006AB2"/>
              <w:sz w:val="18"/>
            </w:rPr>
            <w:t>28/12/2022</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6760881">
    <w:abstractNumId w:val="45"/>
  </w:num>
  <w:num w:numId="2" w16cid:durableId="1754929549">
    <w:abstractNumId w:val="26"/>
  </w:num>
  <w:num w:numId="3" w16cid:durableId="888032912">
    <w:abstractNumId w:val="52"/>
  </w:num>
  <w:num w:numId="4" w16cid:durableId="1972322722">
    <w:abstractNumId w:val="15"/>
  </w:num>
  <w:num w:numId="5" w16cid:durableId="1482120165">
    <w:abstractNumId w:val="42"/>
  </w:num>
  <w:num w:numId="6" w16cid:durableId="753818809">
    <w:abstractNumId w:val="11"/>
  </w:num>
  <w:num w:numId="7" w16cid:durableId="2140488887">
    <w:abstractNumId w:val="20"/>
  </w:num>
  <w:num w:numId="8" w16cid:durableId="988634861">
    <w:abstractNumId w:val="62"/>
  </w:num>
  <w:num w:numId="9" w16cid:durableId="1801875145">
    <w:abstractNumId w:val="14"/>
  </w:num>
  <w:num w:numId="10" w16cid:durableId="2001536747">
    <w:abstractNumId w:val="28"/>
  </w:num>
  <w:num w:numId="11" w16cid:durableId="541552993">
    <w:abstractNumId w:val="0"/>
  </w:num>
  <w:num w:numId="12" w16cid:durableId="1553271641">
    <w:abstractNumId w:val="39"/>
  </w:num>
  <w:num w:numId="13" w16cid:durableId="173502262">
    <w:abstractNumId w:val="22"/>
  </w:num>
  <w:num w:numId="14" w16cid:durableId="1681856133">
    <w:abstractNumId w:val="2"/>
  </w:num>
  <w:num w:numId="15" w16cid:durableId="1458137427">
    <w:abstractNumId w:val="56"/>
  </w:num>
  <w:num w:numId="16" w16cid:durableId="2040935177">
    <w:abstractNumId w:val="21"/>
  </w:num>
  <w:num w:numId="17" w16cid:durableId="638533066">
    <w:abstractNumId w:val="43"/>
  </w:num>
  <w:num w:numId="18" w16cid:durableId="1283726313">
    <w:abstractNumId w:val="34"/>
  </w:num>
  <w:num w:numId="19" w16cid:durableId="413626632">
    <w:abstractNumId w:val="53"/>
  </w:num>
  <w:num w:numId="20" w16cid:durableId="1942838486">
    <w:abstractNumId w:val="6"/>
  </w:num>
  <w:num w:numId="21" w16cid:durableId="1570193513">
    <w:abstractNumId w:val="61"/>
  </w:num>
  <w:num w:numId="22" w16cid:durableId="1283726648">
    <w:abstractNumId w:val="64"/>
  </w:num>
  <w:num w:numId="23" w16cid:durableId="1460565773">
    <w:abstractNumId w:val="59"/>
  </w:num>
  <w:num w:numId="24" w16cid:durableId="1066419793">
    <w:abstractNumId w:val="10"/>
  </w:num>
  <w:num w:numId="25" w16cid:durableId="366834447">
    <w:abstractNumId w:val="13"/>
  </w:num>
  <w:num w:numId="26" w16cid:durableId="317416689">
    <w:abstractNumId w:val="17"/>
  </w:num>
  <w:num w:numId="27" w16cid:durableId="1619099481">
    <w:abstractNumId w:val="48"/>
  </w:num>
  <w:num w:numId="28" w16cid:durableId="1001271176">
    <w:abstractNumId w:val="54"/>
  </w:num>
  <w:num w:numId="29" w16cid:durableId="378092357">
    <w:abstractNumId w:val="50"/>
  </w:num>
  <w:num w:numId="30" w16cid:durableId="1543399082">
    <w:abstractNumId w:val="55"/>
  </w:num>
  <w:num w:numId="31" w16cid:durableId="1660768617">
    <w:abstractNumId w:val="40"/>
  </w:num>
  <w:num w:numId="32" w16cid:durableId="1224295799">
    <w:abstractNumId w:val="49"/>
  </w:num>
  <w:num w:numId="33" w16cid:durableId="1366951080">
    <w:abstractNumId w:val="31"/>
  </w:num>
  <w:num w:numId="34" w16cid:durableId="731003666">
    <w:abstractNumId w:val="4"/>
  </w:num>
  <w:num w:numId="35" w16cid:durableId="1283734056">
    <w:abstractNumId w:val="18"/>
  </w:num>
  <w:num w:numId="36" w16cid:durableId="1511602106">
    <w:abstractNumId w:val="46"/>
  </w:num>
  <w:num w:numId="37" w16cid:durableId="1700737332">
    <w:abstractNumId w:val="3"/>
  </w:num>
  <w:num w:numId="38" w16cid:durableId="365568216">
    <w:abstractNumId w:val="16"/>
  </w:num>
  <w:num w:numId="39" w16cid:durableId="19866750">
    <w:abstractNumId w:val="8"/>
  </w:num>
  <w:num w:numId="40" w16cid:durableId="1773281493">
    <w:abstractNumId w:val="33"/>
  </w:num>
  <w:num w:numId="41" w16cid:durableId="1093009801">
    <w:abstractNumId w:val="63"/>
  </w:num>
  <w:num w:numId="42" w16cid:durableId="1806311708">
    <w:abstractNumId w:val="19"/>
  </w:num>
  <w:num w:numId="43" w16cid:durableId="258804780">
    <w:abstractNumId w:val="38"/>
  </w:num>
  <w:num w:numId="44" w16cid:durableId="922564436">
    <w:abstractNumId w:val="7"/>
  </w:num>
  <w:num w:numId="45" w16cid:durableId="1934391686">
    <w:abstractNumId w:val="25"/>
  </w:num>
  <w:num w:numId="46" w16cid:durableId="6828945">
    <w:abstractNumId w:val="41"/>
  </w:num>
  <w:num w:numId="47" w16cid:durableId="505635828">
    <w:abstractNumId w:val="57"/>
  </w:num>
  <w:num w:numId="48" w16cid:durableId="772363544">
    <w:abstractNumId w:val="9"/>
  </w:num>
  <w:num w:numId="49" w16cid:durableId="641932864">
    <w:abstractNumId w:val="51"/>
  </w:num>
  <w:num w:numId="50" w16cid:durableId="259459127">
    <w:abstractNumId w:val="47"/>
  </w:num>
  <w:num w:numId="51" w16cid:durableId="2029022866">
    <w:abstractNumId w:val="37"/>
  </w:num>
  <w:num w:numId="52" w16cid:durableId="814565136">
    <w:abstractNumId w:val="27"/>
  </w:num>
  <w:num w:numId="53" w16cid:durableId="22218505">
    <w:abstractNumId w:val="29"/>
  </w:num>
  <w:num w:numId="54" w16cid:durableId="453141722">
    <w:abstractNumId w:val="5"/>
  </w:num>
  <w:num w:numId="55" w16cid:durableId="673917050">
    <w:abstractNumId w:val="32"/>
  </w:num>
  <w:num w:numId="56" w16cid:durableId="1616787599">
    <w:abstractNumId w:val="60"/>
  </w:num>
  <w:num w:numId="57" w16cid:durableId="1402875410">
    <w:abstractNumId w:val="24"/>
  </w:num>
  <w:num w:numId="58" w16cid:durableId="1463572661">
    <w:abstractNumId w:val="58"/>
  </w:num>
  <w:num w:numId="59" w16cid:durableId="315955453">
    <w:abstractNumId w:val="36"/>
  </w:num>
  <w:num w:numId="60" w16cid:durableId="194656573">
    <w:abstractNumId w:val="12"/>
  </w:num>
  <w:num w:numId="61" w16cid:durableId="428474578">
    <w:abstractNumId w:val="23"/>
  </w:num>
  <w:num w:numId="62" w16cid:durableId="1581332606">
    <w:abstractNumId w:val="1"/>
  </w:num>
  <w:num w:numId="63" w16cid:durableId="1563977492">
    <w:abstractNumId w:val="35"/>
  </w:num>
  <w:num w:numId="64" w16cid:durableId="1879852677">
    <w:abstractNumId w:val="30"/>
  </w:num>
  <w:num w:numId="65" w16cid:durableId="1670980157">
    <w:abstractNumId w:val="44"/>
  </w:num>
  <w:num w:numId="66" w16cid:durableId="1731733885">
    <w:abstractNumId w:val="45"/>
  </w:num>
  <w:num w:numId="67" w16cid:durableId="682316747">
    <w:abstractNumId w:val="45"/>
  </w:num>
  <w:num w:numId="68" w16cid:durableId="1432972379">
    <w:abstractNumId w:val="45"/>
  </w:num>
  <w:num w:numId="69" w16cid:durableId="833179793">
    <w:abstractNumId w:val="45"/>
  </w:num>
  <w:num w:numId="70" w16cid:durableId="1912688826">
    <w:abstractNumId w:val="45"/>
  </w:num>
  <w:num w:numId="71" w16cid:durableId="10311677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FDC"/>
    <w:rsid w:val="0002625B"/>
    <w:rsid w:val="00026A5F"/>
    <w:rsid w:val="00026DA3"/>
    <w:rsid w:val="00027866"/>
    <w:rsid w:val="000279AB"/>
    <w:rsid w:val="000303BB"/>
    <w:rsid w:val="00030BD4"/>
    <w:rsid w:val="00032948"/>
    <w:rsid w:val="000355EE"/>
    <w:rsid w:val="00035DE2"/>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3E71"/>
    <w:rsid w:val="00094A97"/>
    <w:rsid w:val="0009567C"/>
    <w:rsid w:val="000A0C2E"/>
    <w:rsid w:val="000A3FAB"/>
    <w:rsid w:val="000A52AD"/>
    <w:rsid w:val="000A64C8"/>
    <w:rsid w:val="000B0078"/>
    <w:rsid w:val="000B1F11"/>
    <w:rsid w:val="000B23A9"/>
    <w:rsid w:val="000B277C"/>
    <w:rsid w:val="000B3301"/>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5006"/>
    <w:rsid w:val="00395D1B"/>
    <w:rsid w:val="00397BC9"/>
    <w:rsid w:val="003A1E35"/>
    <w:rsid w:val="003A1F9F"/>
    <w:rsid w:val="003A248C"/>
    <w:rsid w:val="003A3B1F"/>
    <w:rsid w:val="003B4490"/>
    <w:rsid w:val="003B6013"/>
    <w:rsid w:val="003C037E"/>
    <w:rsid w:val="003C0409"/>
    <w:rsid w:val="003C1342"/>
    <w:rsid w:val="003C27BF"/>
    <w:rsid w:val="003C4016"/>
    <w:rsid w:val="003C46CD"/>
    <w:rsid w:val="003C4793"/>
    <w:rsid w:val="003C62A4"/>
    <w:rsid w:val="003C7966"/>
    <w:rsid w:val="003D2CE9"/>
    <w:rsid w:val="003D65B0"/>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35A9"/>
    <w:rsid w:val="008D5E84"/>
    <w:rsid w:val="008D6045"/>
    <w:rsid w:val="008E0992"/>
    <w:rsid w:val="008E306F"/>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8B9"/>
    <w:rsid w:val="009B3C63"/>
    <w:rsid w:val="009B61FB"/>
    <w:rsid w:val="009B6DCA"/>
    <w:rsid w:val="009B772F"/>
    <w:rsid w:val="009C1ACE"/>
    <w:rsid w:val="009D0E86"/>
    <w:rsid w:val="009D1ECF"/>
    <w:rsid w:val="009D2093"/>
    <w:rsid w:val="009D30D9"/>
    <w:rsid w:val="009D6652"/>
    <w:rsid w:val="009E1A47"/>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48A4"/>
    <w:rsid w:val="00AD4B46"/>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1D7B"/>
    <w:rsid w:val="00B942B1"/>
    <w:rsid w:val="00B9442B"/>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1FD"/>
    <w:rsid w:val="00D115F3"/>
    <w:rsid w:val="00D1165B"/>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599E"/>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yperlink" Target="https://github.com/HL7/cda-core-xsl/releases/tag/v4.0.2-beta1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mozilla.org/MPL/MPL-1.0.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oinc.org/downloads/" TargetMode="External"/><Relationship Id="rId10" Type="http://schemas.openxmlformats.org/officeDocument/2006/relationships/hyperlink" Target="https://github.com/ansforge/TestContenuCDA" TargetMode="External"/><Relationship Id="rId19" Type="http://schemas.openxmlformats.org/officeDocument/2006/relationships/image" Target="media/image7.png"/><Relationship Id="rId31" Type="http://schemas.openxmlformats.org/officeDocument/2006/relationships/hyperlink" Target="http://www.saxonica.com/license/license.x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welcome/welcome.xml" TargetMode="External"/><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hyperlink" Target="http://schematron.com/"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365</TotalTime>
  <Pages>47</Pages>
  <Words>13856</Words>
  <Characters>76213</Characters>
  <Application>Microsoft Office Word</Application>
  <DocSecurity>0</DocSecurity>
  <Lines>635</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89890</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Nidal MAHRAZ</cp:lastModifiedBy>
  <cp:revision>3</cp:revision>
  <cp:lastPrinted>2021-03-16T09:21:00Z</cp:lastPrinted>
  <dcterms:created xsi:type="dcterms:W3CDTF">2023-01-03T14:35:00Z</dcterms:created>
  <dcterms:modified xsi:type="dcterms:W3CDTF">2023-08-10T08:25:00Z</dcterms:modified>
</cp:coreProperties>
</file>